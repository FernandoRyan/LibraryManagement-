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4"/>
        <w:tblpPr w:leftFromText="180" w:rightFromText="180" w:vertAnchor="text" w:horzAnchor="page" w:tblpX="841" w:tblpY="10467"/>
        <w:tblW w:w="9784" w:type="dxa"/>
        <w:tblLook w:val="04A0" w:firstRow="1" w:lastRow="0" w:firstColumn="1" w:lastColumn="0" w:noHBand="0" w:noVBand="1"/>
      </w:tblPr>
      <w:tblGrid>
        <w:gridCol w:w="10566"/>
      </w:tblGrid>
      <w:tr w:rsidR="000F1DCE" w14:paraId="19545621" w14:textId="77777777" w:rsidTr="0068256C">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vAlign w:val="bottom"/>
          </w:tcPr>
          <w:p w14:paraId="0CBF134E" w14:textId="429FB001" w:rsidR="000F1DCE" w:rsidRPr="00616989" w:rsidRDefault="000F1DCE" w:rsidP="00CB4A4D">
            <w:pPr>
              <w:spacing w:after="200"/>
              <w:rPr>
                <w:smallCaps/>
              </w:rPr>
            </w:pPr>
            <w:r w:rsidRPr="00616989">
              <w:rPr>
                <w:smallCaps/>
                <w:noProof/>
              </w:rPr>
              <mc:AlternateContent>
                <mc:Choice Requires="wps">
                  <w:drawing>
                    <wp:inline distT="0" distB="0" distL="0" distR="0" wp14:anchorId="56C26AAC" wp14:editId="032FF41A">
                      <wp:extent cx="6572250" cy="857250"/>
                      <wp:effectExtent l="0" t="0" r="0" b="0"/>
                      <wp:docPr id="12" name="Text Box 12"/>
                      <wp:cNvGraphicFramePr/>
                      <a:graphic xmlns:a="http://schemas.openxmlformats.org/drawingml/2006/main">
                        <a:graphicData uri="http://schemas.microsoft.com/office/word/2010/wordprocessingShape">
                          <wps:wsp>
                            <wps:cNvSpPr txBox="1"/>
                            <wps:spPr>
                              <a:xfrm>
                                <a:off x="0" y="0"/>
                                <a:ext cx="657225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C26AAC" id="_x0000_t202" coordsize="21600,21600" o:spt="202" path="m,l,21600r21600,l21600,xe">
                      <v:stroke joinstyle="miter"/>
                      <v:path gradientshapeok="t" o:connecttype="rect"/>
                    </v:shapetype>
                    <v:shape id="Text Box 12" o:spid="_x0000_s1026" type="#_x0000_t202" style="width:51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" filled="f" stroked="f">
                      <v:textbo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v:textbox>
                      <w10:anchorlock/>
                    </v:shape>
                  </w:pict>
                </mc:Fallback>
              </mc:AlternateContent>
            </w:r>
          </w:p>
        </w:tc>
      </w:tr>
      <w:tr w:rsidR="000F1DCE" w14:paraId="60F74FAD" w14:textId="77777777" w:rsidTr="0068256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tcPr>
          <w:p w14:paraId="5378EBB5" w14:textId="05FC2BE8" w:rsidR="000F1DCE" w:rsidRPr="00616989" w:rsidRDefault="0068256C" w:rsidP="00CB4A4D">
            <w:pPr>
              <w:spacing w:after="200"/>
              <w:rPr>
                <w:smallCaps/>
              </w:rPr>
            </w:pPr>
            <w:r>
              <w:rPr>
                <w:noProof/>
              </w:rPr>
              <mc:AlternateContent>
                <mc:Choice Requires="wps">
                  <w:drawing>
                    <wp:anchor distT="0" distB="0" distL="114300" distR="114300" simplePos="0" relativeHeight="251657215" behindDoc="1" locked="0" layoutInCell="1" allowOverlap="1" wp14:anchorId="6DFA7823" wp14:editId="78F7775B">
                      <wp:simplePos x="0" y="0"/>
                      <wp:positionH relativeFrom="column">
                        <wp:posOffset>-528955</wp:posOffset>
                      </wp:positionH>
                      <wp:positionV relativeFrom="paragraph">
                        <wp:posOffset>-2423795</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AF2EA" id="Rectangle 8" o:spid="_x0000_s1026" alt="rectangle" style="position:absolute;margin-left:-41.65pt;margin-top:-190.85pt;width:612.3pt;height:336.4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" fillcolor="#404040 [2429]" stroked="f" strokeweight="1p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631E1B3A"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AB88049"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30C15BF1" wp14:editId="04F1038C">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15BF1"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v:textbox>
                      <w10:anchorlock/>
                    </v:shape>
                  </w:pict>
                </mc:Fallback>
              </mc:AlternateContent>
            </w:r>
          </w:p>
        </w:tc>
      </w:tr>
    </w:tbl>
    <w:sdt>
      <w:sdtPr>
        <w:rPr>
          <w:b/>
        </w:rPr>
        <w:id w:val="805429490"/>
        <w:docPartObj>
          <w:docPartGallery w:val="Cover Pages"/>
          <w:docPartUnique/>
        </w:docPartObj>
      </w:sdtPr>
      <w:sdtEndPr/>
      <w:sdtContent>
        <w:p w14:paraId="15076E71" w14:textId="5C66A82E" w:rsidR="00CB4A4D" w:rsidRDefault="00CB4A4D">
          <w:pPr>
            <w:spacing w:after="200"/>
            <w:rPr>
              <w:b/>
              <w:noProof/>
            </w:rPr>
          </w:pPr>
          <w:r>
            <w:rPr>
              <w:b/>
              <w:noProof/>
            </w:rPr>
            <w:drawing>
              <wp:anchor distT="0" distB="0" distL="114300" distR="114300" simplePos="0" relativeHeight="251658240" behindDoc="1" locked="0" layoutInCell="1" allowOverlap="1" wp14:anchorId="2D21C0EA" wp14:editId="002743F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32F893D9" wp14:editId="225713C5">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5AD9" id="Rectangle 10" o:spid="_x0000_s1026" alt="rectangle" style="position:absolute;margin-left:-70.75pt;margin-top:-75.7pt;width:612.3pt;height:8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5924ADE1" w14:textId="39059C41" w:rsidR="00FD71E8" w:rsidRDefault="00D73345">
          <w:pPr>
            <w:spacing w:after="200"/>
            <w:rPr>
              <w:b/>
            </w:rPr>
          </w:pPr>
          <w:r>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821"/>
          </w:tblGrid>
          <w:tr w:rsidR="000F1DCE" w14:paraId="0C48DCB6"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B35D698" w14:textId="77777777" w:rsidR="00177E74" w:rsidRDefault="00177E74" w:rsidP="000F1DCE">
                <w:pPr>
                  <w:pStyle w:val="Title"/>
                  <w:framePr w:hSpace="0" w:wrap="auto" w:vAnchor="margin" w:hAnchor="text" w:yAlign="inline"/>
                  <w:rPr>
                    <w:b/>
                    <w:bCs/>
                  </w:rPr>
                </w:pPr>
              </w:p>
              <w:p w14:paraId="6AF5287B" w14:textId="77777777" w:rsidR="00177E74" w:rsidRDefault="00177E74" w:rsidP="000F1DCE">
                <w:pPr>
                  <w:pStyle w:val="Title"/>
                  <w:framePr w:hSpace="0" w:wrap="auto" w:vAnchor="margin" w:hAnchor="text" w:yAlign="inline"/>
                  <w:rPr>
                    <w:b/>
                    <w:bCs/>
                  </w:rPr>
                </w:pPr>
              </w:p>
              <w:p w14:paraId="6F2F7FDB" w14:textId="5B767862" w:rsidR="000F1DCE" w:rsidRPr="007B346A" w:rsidRDefault="00177E74" w:rsidP="00177E74">
                <w:pPr>
                  <w:pStyle w:val="Title"/>
                  <w:framePr w:hSpace="0" w:wrap="auto" w:vAnchor="margin" w:hAnchor="text" w:yAlign="inline"/>
                  <w:jc w:val="center"/>
                </w:pPr>
                <w:r>
                  <w:t>Group Details</w:t>
                </w:r>
              </w:p>
            </w:tc>
          </w:tr>
          <w:tr w:rsidR="000F1DCE" w14:paraId="2D679E1A"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tbl>
                <w:tblPr>
                  <w:tblStyle w:val="TableGrid"/>
                  <w:tblW w:w="0" w:type="auto"/>
                  <w:tblLook w:val="04A0" w:firstRow="1" w:lastRow="0" w:firstColumn="1" w:lastColumn="0" w:noHBand="0" w:noVBand="1"/>
                </w:tblPr>
                <w:tblGrid>
                  <w:gridCol w:w="5297"/>
                  <w:gridCol w:w="5298"/>
                </w:tblGrid>
                <w:tr w:rsidR="00177E74" w14:paraId="08EDE6BF" w14:textId="77777777" w:rsidTr="00177E74">
                  <w:tc>
                    <w:tcPr>
                      <w:tcW w:w="5297" w:type="dxa"/>
                    </w:tcPr>
                    <w:p w14:paraId="0A97E798" w14:textId="485809A3" w:rsidR="00177E74" w:rsidRDefault="00177E74" w:rsidP="000F1DCE">
                      <w:pPr>
                        <w:pStyle w:val="Subtitle"/>
                        <w:framePr w:wrap="around" w:xAlign="center" w:y="-12904"/>
                        <w:rPr>
                          <w:b/>
                          <w:bCs/>
                        </w:rPr>
                      </w:pPr>
                      <w:r>
                        <w:rPr>
                          <w:b/>
                          <w:bCs/>
                        </w:rPr>
                        <w:t>Name</w:t>
                      </w:r>
                    </w:p>
                  </w:tc>
                  <w:tc>
                    <w:tcPr>
                      <w:tcW w:w="5298" w:type="dxa"/>
                    </w:tcPr>
                    <w:p w14:paraId="009C5823" w14:textId="04F00F5B" w:rsidR="00177E74" w:rsidRDefault="00177E74" w:rsidP="000F1DCE">
                      <w:pPr>
                        <w:pStyle w:val="Subtitle"/>
                        <w:framePr w:wrap="around" w:xAlign="center" w:y="-12904"/>
                        <w:rPr>
                          <w:b/>
                          <w:bCs/>
                        </w:rPr>
                      </w:pPr>
                      <w:r>
                        <w:rPr>
                          <w:b/>
                          <w:bCs/>
                        </w:rPr>
                        <w:t>ID</w:t>
                      </w:r>
                    </w:p>
                  </w:tc>
                </w:tr>
                <w:tr w:rsidR="00177E74" w14:paraId="1E2EE961" w14:textId="77777777" w:rsidTr="00177E74">
                  <w:tc>
                    <w:tcPr>
                      <w:tcW w:w="5297" w:type="dxa"/>
                    </w:tcPr>
                    <w:p w14:paraId="29B9F16D" w14:textId="13BD340B" w:rsidR="00177E74" w:rsidRDefault="00177E74" w:rsidP="000F1DCE">
                      <w:pPr>
                        <w:pStyle w:val="Subtitle"/>
                        <w:framePr w:wrap="around" w:xAlign="center" w:y="-12904"/>
                        <w:rPr>
                          <w:b/>
                          <w:bCs/>
                        </w:rPr>
                      </w:pPr>
                      <w:r>
                        <w:rPr>
                          <w:b/>
                          <w:bCs/>
                        </w:rPr>
                        <w:t>BRA Fernando</w:t>
                      </w:r>
                    </w:p>
                  </w:tc>
                  <w:tc>
                    <w:tcPr>
                      <w:tcW w:w="5298" w:type="dxa"/>
                    </w:tcPr>
                    <w:p w14:paraId="5D6F9EE0" w14:textId="2DF3E9BF" w:rsidR="00177E74" w:rsidRDefault="00177E74" w:rsidP="000F1DCE">
                      <w:pPr>
                        <w:pStyle w:val="Subtitle"/>
                        <w:framePr w:wrap="around" w:xAlign="center" w:y="-12904"/>
                        <w:rPr>
                          <w:b/>
                          <w:bCs/>
                        </w:rPr>
                      </w:pPr>
                      <w:r>
                        <w:rPr>
                          <w:b/>
                          <w:bCs/>
                        </w:rPr>
                        <w:t>18378</w:t>
                      </w:r>
                    </w:p>
                  </w:tc>
                </w:tr>
                <w:tr w:rsidR="00177E74" w14:paraId="355F1E1F" w14:textId="77777777" w:rsidTr="00177E74">
                  <w:tc>
                    <w:tcPr>
                      <w:tcW w:w="5297" w:type="dxa"/>
                    </w:tcPr>
                    <w:p w14:paraId="08BC02E9" w14:textId="77777777" w:rsidR="00177E74" w:rsidRDefault="00177E74" w:rsidP="000F1DCE">
                      <w:pPr>
                        <w:pStyle w:val="Subtitle"/>
                        <w:framePr w:wrap="around" w:xAlign="center" w:y="-12904"/>
                        <w:rPr>
                          <w:b/>
                          <w:bCs/>
                        </w:rPr>
                      </w:pPr>
                    </w:p>
                  </w:tc>
                  <w:tc>
                    <w:tcPr>
                      <w:tcW w:w="5298" w:type="dxa"/>
                    </w:tcPr>
                    <w:p w14:paraId="2FC861DD" w14:textId="77777777" w:rsidR="00177E74" w:rsidRDefault="00177E74" w:rsidP="000F1DCE">
                      <w:pPr>
                        <w:pStyle w:val="Subtitle"/>
                        <w:framePr w:wrap="around" w:xAlign="center" w:y="-12904"/>
                        <w:rPr>
                          <w:b/>
                          <w:bCs/>
                        </w:rPr>
                      </w:pPr>
                    </w:p>
                  </w:tc>
                </w:tr>
                <w:tr w:rsidR="00177E74" w14:paraId="176616FB" w14:textId="77777777" w:rsidTr="00177E74">
                  <w:tc>
                    <w:tcPr>
                      <w:tcW w:w="5297" w:type="dxa"/>
                    </w:tcPr>
                    <w:p w14:paraId="1D136601" w14:textId="77777777" w:rsidR="00177E74" w:rsidRDefault="00177E74" w:rsidP="000F1DCE">
                      <w:pPr>
                        <w:pStyle w:val="Subtitle"/>
                        <w:framePr w:wrap="around" w:xAlign="center" w:y="-12904"/>
                        <w:rPr>
                          <w:b/>
                          <w:bCs/>
                        </w:rPr>
                      </w:pPr>
                    </w:p>
                  </w:tc>
                  <w:tc>
                    <w:tcPr>
                      <w:tcW w:w="5298" w:type="dxa"/>
                    </w:tcPr>
                    <w:p w14:paraId="0C3CE692" w14:textId="77777777" w:rsidR="00177E74" w:rsidRDefault="00177E74" w:rsidP="000F1DCE">
                      <w:pPr>
                        <w:pStyle w:val="Subtitle"/>
                        <w:framePr w:wrap="around" w:xAlign="center" w:y="-12904"/>
                        <w:rPr>
                          <w:b/>
                          <w:bCs/>
                        </w:rPr>
                      </w:pPr>
                    </w:p>
                  </w:tc>
                </w:tr>
              </w:tbl>
              <w:p w14:paraId="7E08A9D0" w14:textId="683B3790" w:rsidR="000F1DCE" w:rsidRPr="000F1DCE" w:rsidRDefault="000F1DCE" w:rsidP="000F1DCE">
                <w:pPr>
                  <w:pStyle w:val="Subtitle"/>
                  <w:framePr w:hSpace="0" w:wrap="auto" w:vAnchor="margin" w:hAnchor="text" w:yAlign="inline"/>
                  <w:rPr>
                    <w:b w:val="0"/>
                    <w:bCs w:val="0"/>
                  </w:rPr>
                </w:pPr>
              </w:p>
            </w:tc>
          </w:tr>
          <w:tr w:rsidR="000F1DCE" w14:paraId="753A6B2C"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7B2929ED" w14:textId="77777777" w:rsidR="000F1DCE" w:rsidRPr="00616989" w:rsidRDefault="000F1DCE" w:rsidP="000F1DCE">
                <w:pPr>
                  <w:spacing w:after="200"/>
                  <w:rPr>
                    <w:smallCaps/>
                    <w:noProof/>
                  </w:rPr>
                </w:pPr>
                <w:r>
                  <w:rPr>
                    <w:smallCaps/>
                    <w:noProof/>
                  </w:rPr>
                  <w:lastRenderedPageBreak/>
                  <mc:AlternateContent>
                    <mc:Choice Requires="wps">
                      <w:drawing>
                        <wp:inline distT="0" distB="0" distL="0" distR="0" wp14:anchorId="05B493A8" wp14:editId="4CEDC1DE">
                          <wp:extent cx="6734175" cy="9363075"/>
                          <wp:effectExtent l="0" t="0" r="0" b="9525"/>
                          <wp:docPr id="31" name="Text Box 31"/>
                          <wp:cNvGraphicFramePr/>
                          <a:graphic xmlns:a="http://schemas.openxmlformats.org/drawingml/2006/main">
                            <a:graphicData uri="http://schemas.microsoft.com/office/word/2010/wordprocessingShape">
                              <wps:wsp>
                                <wps:cNvSpPr txBox="1"/>
                                <wps:spPr>
                                  <a:xfrm>
                                    <a:off x="0" y="0"/>
                                    <a:ext cx="6734175" cy="936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493A8" id="Text Box 31" o:spid="_x0000_s1028" type="#_x0000_t202" style="width:530.25pt;height:7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" filled="f" stroked="f">
                          <v:textbo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v:textbox>
                          <w10:anchorlock/>
                        </v:shape>
                      </w:pict>
                    </mc:Fallback>
                  </mc:AlternateContent>
                </w:r>
              </w:p>
            </w:tc>
          </w:tr>
        </w:tbl>
        <w:p w14:paraId="642DEEDB" w14:textId="77777777" w:rsidR="00911B23" w:rsidRDefault="00911B23">
          <w:pPr>
            <w:spacing w:after="200"/>
            <w:rPr>
              <w:b/>
            </w:rPr>
          </w:pPr>
        </w:p>
        <w:p w14:paraId="51312FB5" w14:textId="77777777" w:rsidR="00911B23" w:rsidRPr="00C618C4" w:rsidRDefault="00911B23" w:rsidP="00911B23">
          <w:pPr>
            <w:pStyle w:val="Heading2"/>
            <w:spacing w:line="360" w:lineRule="auto"/>
          </w:pPr>
          <w:r w:rsidRPr="00C618C4">
            <w:t xml:space="preserve">System Designs </w:t>
          </w:r>
        </w:p>
        <w:p w14:paraId="67001F06" w14:textId="77777777" w:rsidR="00911B23" w:rsidRDefault="00911B23" w:rsidP="00911B23">
          <w:pPr>
            <w:spacing w:after="0"/>
          </w:pPr>
          <w:r>
            <w:t>System designing allows the system analysist to develop a visual or graphical model before initializing the development , thereby allows a better presentable idea to the top hierarchy as well as the clients, this allows the project approval to be taken from the top management allowing a successful project proposal to be build , whereas clients understand the concepts much clearly as less technical terms used  much meaningful for them . As well as the developers work becomes much simpler and easily doable.</w:t>
          </w:r>
        </w:p>
        <w:p w14:paraId="0AB31514" w14:textId="77777777" w:rsidR="00911B23" w:rsidRDefault="00911B23" w:rsidP="00911B23">
          <w:pPr>
            <w:spacing w:after="0"/>
          </w:pPr>
        </w:p>
        <w:p w14:paraId="133C6953" w14:textId="765EF3BB" w:rsidR="00911B23" w:rsidRDefault="00911B23" w:rsidP="00911B23">
          <w:pPr>
            <w:pStyle w:val="ListParagraph"/>
            <w:numPr>
              <w:ilvl w:val="0"/>
              <w:numId w:val="16"/>
            </w:numPr>
            <w:spacing w:after="0"/>
          </w:pPr>
          <w:r w:rsidRPr="00911B23">
            <w:rPr>
              <w:b/>
              <w:bCs/>
              <w:sz w:val="22"/>
              <w:szCs w:val="22"/>
            </w:rPr>
            <w:t>Use case Diagram:</w:t>
          </w:r>
          <w:r w:rsidRPr="00911B23">
            <w:rPr>
              <w:sz w:val="22"/>
              <w:szCs w:val="22"/>
            </w:rPr>
            <w:t xml:space="preserve"> </w:t>
          </w:r>
          <w:r>
            <w:t>Use case Diagram is a simplest level diagram showing the users interaction with the system that shows the relationship of the use cases and users.</w:t>
          </w:r>
        </w:p>
        <w:p w14:paraId="5CEEEB08" w14:textId="77777777" w:rsidR="00F87FDC" w:rsidRDefault="00F87FDC" w:rsidP="00F87FDC">
          <w:pPr>
            <w:spacing w:after="0"/>
            <w:ind w:firstLine="720"/>
          </w:pPr>
        </w:p>
        <w:p w14:paraId="33B9511C" w14:textId="3D51A446" w:rsidR="00DE4746" w:rsidRDefault="00DE4746" w:rsidP="00F87FDC">
          <w:pPr>
            <w:spacing w:after="0"/>
            <w:ind w:firstLine="720"/>
          </w:pPr>
          <w:r>
            <w:t>In th</w:t>
          </w:r>
          <w:r w:rsidR="00D81FBB">
            <w:t>is particular</w:t>
          </w:r>
          <w:r>
            <w:t xml:space="preserve"> use case </w:t>
          </w:r>
          <w:r w:rsidR="00F87FDC">
            <w:t>Diagram,</w:t>
          </w:r>
          <w:r>
            <w:t xml:space="preserve"> we have 2 </w:t>
          </w:r>
          <w:r w:rsidR="00F87FDC">
            <w:t>actors:</w:t>
          </w:r>
        </w:p>
        <w:p w14:paraId="38ADA731" w14:textId="77777777" w:rsidR="00F87FDC" w:rsidRDefault="00F87FDC" w:rsidP="00F87FDC">
          <w:pPr>
            <w:spacing w:after="0"/>
            <w:ind w:firstLine="720"/>
          </w:pPr>
        </w:p>
        <w:p w14:paraId="56207565" w14:textId="6487AAF1" w:rsidR="00DE4746" w:rsidRDefault="00DE4746" w:rsidP="00DE4746">
          <w:pPr>
            <w:pStyle w:val="ListParagraph"/>
            <w:numPr>
              <w:ilvl w:val="0"/>
              <w:numId w:val="19"/>
            </w:numPr>
            <w:spacing w:after="0"/>
          </w:pPr>
          <w:r>
            <w:t xml:space="preserve">Librarian (primary actor): Primary actor is the person who </w:t>
          </w:r>
          <w:r w:rsidR="00F87FDC">
            <w:t xml:space="preserve">initiates the use of the system, where in LMS the librarian is responsible for adding, editing, removing, </w:t>
          </w:r>
          <w:r w:rsidR="00D81FBB">
            <w:t>deleting,</w:t>
          </w:r>
          <w:r w:rsidR="00F87FDC">
            <w:t xml:space="preserve"> </w:t>
          </w:r>
          <w:r w:rsidR="00D81FBB">
            <w:t>reserving,</w:t>
          </w:r>
          <w:r w:rsidR="00F87FDC">
            <w:t xml:space="preserve"> issuing </w:t>
          </w:r>
          <w:r w:rsidR="00D81FBB">
            <w:t>books.</w:t>
          </w:r>
        </w:p>
        <w:p w14:paraId="4D6EB3C4" w14:textId="77777777" w:rsidR="00D81FBB" w:rsidRDefault="00D81FBB" w:rsidP="00D81FBB">
          <w:pPr>
            <w:pStyle w:val="ListParagraph"/>
            <w:spacing w:after="0"/>
          </w:pPr>
        </w:p>
        <w:p w14:paraId="643CA54A" w14:textId="22804555" w:rsidR="00DE4746" w:rsidRDefault="00DE4746" w:rsidP="00DE4746">
          <w:pPr>
            <w:pStyle w:val="ListParagraph"/>
            <w:numPr>
              <w:ilvl w:val="0"/>
              <w:numId w:val="19"/>
            </w:numPr>
            <w:spacing w:after="0"/>
          </w:pPr>
          <w:r>
            <w:t>Student/Member (Secondary actor)</w:t>
          </w:r>
          <w:r w:rsidR="00F87FDC">
            <w:t>: Whereas a passive user where only interact with the system for providing student details, reserving books and checking out.</w:t>
          </w:r>
        </w:p>
        <w:p w14:paraId="0FA14C74" w14:textId="78F3DE49" w:rsidR="00911B23" w:rsidRDefault="00911B23" w:rsidP="00911B23">
          <w:pPr>
            <w:spacing w:after="0"/>
            <w:ind w:left="720"/>
          </w:pPr>
        </w:p>
        <w:p w14:paraId="48EC4F51" w14:textId="1D4CF19C" w:rsidR="00F87FDC" w:rsidRDefault="00F87FDC" w:rsidP="00F87FDC">
          <w:pPr>
            <w:spacing w:after="0"/>
            <w:ind w:left="720"/>
          </w:pPr>
          <w:r>
            <w:t xml:space="preserve">Some of the use Cases </w:t>
          </w:r>
          <w:r w:rsidR="00D81FBB">
            <w:t>are:</w:t>
          </w:r>
        </w:p>
        <w:p w14:paraId="20AB31BD" w14:textId="629FDBFA" w:rsidR="00F87FDC" w:rsidRDefault="00F87FDC" w:rsidP="00F87FDC">
          <w:pPr>
            <w:spacing w:after="0"/>
            <w:ind w:left="720"/>
          </w:pPr>
        </w:p>
        <w:p w14:paraId="4E4CF75E" w14:textId="5920FEEB" w:rsidR="00F87FDC" w:rsidRDefault="00F87FDC" w:rsidP="00F87FDC">
          <w:pPr>
            <w:pStyle w:val="ListParagraph"/>
            <w:numPr>
              <w:ilvl w:val="0"/>
              <w:numId w:val="20"/>
            </w:numPr>
            <w:spacing w:after="0"/>
          </w:pPr>
          <w:r>
            <w:t>Add/edit/remove Book: to remove update or add book item.</w:t>
          </w:r>
        </w:p>
        <w:p w14:paraId="61E056E9" w14:textId="77777777" w:rsidR="00D81FBB" w:rsidRDefault="00D81FBB" w:rsidP="00D81FBB">
          <w:pPr>
            <w:pStyle w:val="ListParagraph"/>
            <w:spacing w:after="0"/>
            <w:ind w:left="1080"/>
          </w:pPr>
        </w:p>
        <w:p w14:paraId="26FA1D87" w14:textId="0BCE94CC" w:rsidR="00F87FDC" w:rsidRDefault="00D81FBB" w:rsidP="00F87FDC">
          <w:pPr>
            <w:pStyle w:val="ListParagraph"/>
            <w:numPr>
              <w:ilvl w:val="0"/>
              <w:numId w:val="20"/>
            </w:numPr>
            <w:spacing w:after="0"/>
          </w:pPr>
          <w:r>
            <w:t>Search:</w:t>
          </w:r>
          <w:r w:rsidR="00F87FDC">
            <w:t xml:space="preserve"> Search by book name and author </w:t>
          </w:r>
          <w:r>
            <w:t>name,</w:t>
          </w:r>
          <w:r w:rsidR="00F87FDC">
            <w:t xml:space="preserve"> in Book table</w:t>
          </w:r>
        </w:p>
        <w:p w14:paraId="6001DEEB" w14:textId="77777777" w:rsidR="00D81FBB" w:rsidRDefault="00D81FBB" w:rsidP="00D81FBB">
          <w:pPr>
            <w:pStyle w:val="ListParagraph"/>
          </w:pPr>
        </w:p>
        <w:p w14:paraId="358C3CB6" w14:textId="77777777" w:rsidR="00D81FBB" w:rsidRDefault="00D81FBB" w:rsidP="00D81FBB">
          <w:pPr>
            <w:pStyle w:val="ListParagraph"/>
            <w:spacing w:after="0"/>
            <w:ind w:left="1080"/>
          </w:pPr>
        </w:p>
        <w:p w14:paraId="33A4B851" w14:textId="45EB682B" w:rsidR="00F87FDC" w:rsidRDefault="00F87FDC" w:rsidP="00F87FDC">
          <w:pPr>
            <w:pStyle w:val="ListParagraph"/>
            <w:numPr>
              <w:ilvl w:val="0"/>
              <w:numId w:val="20"/>
            </w:numPr>
            <w:spacing w:after="0"/>
          </w:pPr>
          <w:r>
            <w:t xml:space="preserve">Register/Cancel membership: to add a new member or delete one </w:t>
          </w:r>
          <w:r w:rsidR="00D81FBB">
            <w:t>from the existing system,</w:t>
          </w:r>
        </w:p>
        <w:p w14:paraId="730804C5" w14:textId="77777777" w:rsidR="00D81FBB" w:rsidRDefault="00D81FBB" w:rsidP="00D81FBB">
          <w:pPr>
            <w:pStyle w:val="ListParagraph"/>
            <w:spacing w:after="0"/>
            <w:ind w:left="1080"/>
          </w:pPr>
        </w:p>
        <w:p w14:paraId="36DA8FC9" w14:textId="74F40D00" w:rsidR="00D81FBB" w:rsidRDefault="00D81FBB" w:rsidP="00F87FDC">
          <w:pPr>
            <w:pStyle w:val="ListParagraph"/>
            <w:numPr>
              <w:ilvl w:val="0"/>
              <w:numId w:val="20"/>
            </w:numPr>
            <w:spacing w:after="0"/>
          </w:pPr>
          <w:r>
            <w:t>Checkout: to lend a book if the criteria is meet.</w:t>
          </w:r>
        </w:p>
        <w:p w14:paraId="706424E7" w14:textId="77777777" w:rsidR="00D81FBB" w:rsidRDefault="00D81FBB" w:rsidP="00D81FBB">
          <w:pPr>
            <w:pStyle w:val="ListParagraph"/>
          </w:pPr>
        </w:p>
        <w:p w14:paraId="02AAE01B" w14:textId="77777777" w:rsidR="00D81FBB" w:rsidRDefault="00D81FBB" w:rsidP="00D81FBB">
          <w:pPr>
            <w:pStyle w:val="ListParagraph"/>
            <w:spacing w:after="0"/>
            <w:ind w:left="1080"/>
          </w:pPr>
        </w:p>
        <w:p w14:paraId="1B89C418" w14:textId="31ECDD74" w:rsidR="00D81FBB" w:rsidRDefault="00D81FBB" w:rsidP="00F87FDC">
          <w:pPr>
            <w:pStyle w:val="ListParagraph"/>
            <w:numPr>
              <w:ilvl w:val="0"/>
              <w:numId w:val="20"/>
            </w:numPr>
            <w:spacing w:after="0"/>
          </w:pPr>
          <w:r>
            <w:t xml:space="preserve">Return Book: to return book if not return within given time fine is </w:t>
          </w:r>
          <w:proofErr w:type="gramStart"/>
          <w:r>
            <w:t>charged .</w:t>
          </w:r>
          <w:proofErr w:type="gramEnd"/>
        </w:p>
        <w:p w14:paraId="14A585CF" w14:textId="0577E8E3" w:rsidR="00911B23" w:rsidRDefault="00F77929">
          <w:pPr>
            <w:spacing w:after="200"/>
            <w:rPr>
              <w:b/>
            </w:rPr>
          </w:pPr>
        </w:p>
      </w:sdtContent>
    </w:sdt>
    <w:p w14:paraId="5D2E5D69" w14:textId="68BEDF20" w:rsidR="000F1DCE" w:rsidRDefault="00911B23">
      <w:pPr>
        <w:spacing w:after="200"/>
        <w:rPr>
          <w:b/>
        </w:rPr>
      </w:pPr>
      <w:r>
        <w:rPr>
          <w:noProof/>
        </w:rPr>
        <w:lastRenderedPageBreak/>
        <w:drawing>
          <wp:inline distT="0" distB="0" distL="0" distR="0" wp14:anchorId="43FECC9E" wp14:editId="3A4D9A99">
            <wp:extent cx="6104255"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364" cy="4068580"/>
                    </a:xfrm>
                    <a:prstGeom prst="rect">
                      <a:avLst/>
                    </a:prstGeom>
                    <a:noFill/>
                    <a:ln>
                      <a:noFill/>
                    </a:ln>
                  </pic:spPr>
                </pic:pic>
              </a:graphicData>
            </a:graphic>
          </wp:inline>
        </w:drawing>
      </w:r>
    </w:p>
    <w:p w14:paraId="6871AC39" w14:textId="6BE8FE11" w:rsidR="00911B23" w:rsidRDefault="00911B23">
      <w:pPr>
        <w:spacing w:after="200"/>
        <w:rPr>
          <w:b/>
        </w:rPr>
      </w:pPr>
    </w:p>
    <w:p w14:paraId="6467B993" w14:textId="22D256AF" w:rsidR="00911B23" w:rsidRDefault="00911B23" w:rsidP="00911B23">
      <w:pPr>
        <w:pStyle w:val="ListParagraph"/>
        <w:numPr>
          <w:ilvl w:val="0"/>
          <w:numId w:val="16"/>
        </w:numPr>
        <w:spacing w:after="200"/>
        <w:rPr>
          <w:bCs/>
        </w:rPr>
      </w:pPr>
      <w:r>
        <w:rPr>
          <w:b/>
        </w:rPr>
        <w:t xml:space="preserve">Class </w:t>
      </w:r>
      <w:r w:rsidR="005E56BB">
        <w:rPr>
          <w:b/>
        </w:rPr>
        <w:t>Diagram:</w:t>
      </w:r>
      <w:r w:rsidRPr="005E56BB">
        <w:rPr>
          <w:bCs/>
        </w:rPr>
        <w:t xml:space="preserve"> </w:t>
      </w:r>
      <w:r w:rsidR="005E56BB" w:rsidRPr="005E56BB">
        <w:rPr>
          <w:bCs/>
        </w:rPr>
        <w:t xml:space="preserve">Class Diagram is UML Graphical model </w:t>
      </w:r>
      <w:proofErr w:type="gramStart"/>
      <w:r w:rsidR="005E56BB" w:rsidRPr="005E56BB">
        <w:rPr>
          <w:bCs/>
        </w:rPr>
        <w:t>that’s</w:t>
      </w:r>
      <w:proofErr w:type="gramEnd"/>
      <w:r w:rsidR="005E56BB" w:rsidRPr="005E56BB">
        <w:rPr>
          <w:bCs/>
        </w:rPr>
        <w:t xml:space="preserve"> used to describe the structure of a system by showing system classes, their attributes, functions and relationship among them. </w:t>
      </w:r>
    </w:p>
    <w:p w14:paraId="3568ED5D" w14:textId="7A5441D3" w:rsidR="005E56BB" w:rsidRDefault="005E56BB" w:rsidP="005E56BB">
      <w:pPr>
        <w:pStyle w:val="ListParagraph"/>
        <w:spacing w:after="200"/>
        <w:rPr>
          <w:bCs/>
        </w:rPr>
      </w:pPr>
    </w:p>
    <w:p w14:paraId="0D6E3C15" w14:textId="5903B1FE" w:rsidR="005E56BB" w:rsidRDefault="005E56BB" w:rsidP="005E56BB">
      <w:pPr>
        <w:pStyle w:val="ListParagraph"/>
        <w:spacing w:after="200"/>
        <w:rPr>
          <w:bCs/>
        </w:rPr>
      </w:pPr>
    </w:p>
    <w:p w14:paraId="7DD0383C" w14:textId="1DFA73C0" w:rsidR="005E56BB" w:rsidRDefault="00D81FBB" w:rsidP="005E56BB">
      <w:pPr>
        <w:pStyle w:val="ListParagraph"/>
        <w:spacing w:after="200"/>
        <w:rPr>
          <w:bCs/>
        </w:rPr>
      </w:pPr>
      <w:r>
        <w:rPr>
          <w:bCs/>
        </w:rPr>
        <w:t xml:space="preserve">The main classes of the system </w:t>
      </w:r>
      <w:proofErr w:type="gramStart"/>
      <w:r>
        <w:rPr>
          <w:bCs/>
        </w:rPr>
        <w:t>is</w:t>
      </w:r>
      <w:proofErr w:type="gramEnd"/>
      <w:r>
        <w:rPr>
          <w:bCs/>
        </w:rPr>
        <w:t>:</w:t>
      </w:r>
    </w:p>
    <w:p w14:paraId="47CF531B" w14:textId="6F49ED6C" w:rsidR="00D81FBB" w:rsidRDefault="00D81FBB" w:rsidP="005E56BB">
      <w:pPr>
        <w:pStyle w:val="ListParagraph"/>
        <w:spacing w:after="200"/>
        <w:rPr>
          <w:bCs/>
        </w:rPr>
      </w:pPr>
    </w:p>
    <w:p w14:paraId="022631E3" w14:textId="1853FF41" w:rsidR="00D81FBB" w:rsidRDefault="00D81FBB" w:rsidP="00D81FBB">
      <w:pPr>
        <w:pStyle w:val="ListParagraph"/>
        <w:numPr>
          <w:ilvl w:val="0"/>
          <w:numId w:val="21"/>
        </w:numPr>
        <w:spacing w:after="200"/>
        <w:rPr>
          <w:bCs/>
        </w:rPr>
      </w:pPr>
      <w:r>
        <w:rPr>
          <w:bCs/>
        </w:rPr>
        <w:t>Library: The central part of the organization for which the software is developed for, it has attributes like Name and location which distinguishes it from other.</w:t>
      </w:r>
    </w:p>
    <w:p w14:paraId="69741044" w14:textId="77777777" w:rsidR="00D81FBB" w:rsidRDefault="00D81FBB" w:rsidP="00D81FBB">
      <w:pPr>
        <w:pStyle w:val="ListParagraph"/>
        <w:spacing w:after="200"/>
        <w:ind w:left="1080"/>
        <w:rPr>
          <w:bCs/>
        </w:rPr>
      </w:pPr>
    </w:p>
    <w:p w14:paraId="547B631E" w14:textId="24A0EEA0" w:rsidR="00D81FBB" w:rsidRDefault="00D81FBB" w:rsidP="00D81FBB">
      <w:pPr>
        <w:pStyle w:val="ListParagraph"/>
        <w:numPr>
          <w:ilvl w:val="0"/>
          <w:numId w:val="21"/>
        </w:numPr>
        <w:spacing w:after="200"/>
        <w:rPr>
          <w:bCs/>
        </w:rPr>
      </w:pPr>
      <w:r>
        <w:rPr>
          <w:bCs/>
        </w:rPr>
        <w:t>Book: The Basic of the system where it has Book name, Author name, Quantity, price etc.</w:t>
      </w:r>
    </w:p>
    <w:p w14:paraId="0FE49DB6" w14:textId="77777777" w:rsidR="00D81FBB" w:rsidRPr="00D81FBB" w:rsidRDefault="00D81FBB" w:rsidP="00D81FBB">
      <w:pPr>
        <w:pStyle w:val="ListParagraph"/>
        <w:rPr>
          <w:bCs/>
        </w:rPr>
      </w:pPr>
    </w:p>
    <w:p w14:paraId="4CEF3582" w14:textId="77777777" w:rsidR="00D81FBB" w:rsidRDefault="00D81FBB" w:rsidP="00D81FBB">
      <w:pPr>
        <w:pStyle w:val="ListParagraph"/>
        <w:spacing w:after="200"/>
        <w:ind w:left="1080"/>
        <w:rPr>
          <w:bCs/>
        </w:rPr>
      </w:pPr>
    </w:p>
    <w:p w14:paraId="70DDFA5A" w14:textId="002D0FAA" w:rsidR="00D81FBB" w:rsidRDefault="00D81FBB" w:rsidP="00D81FBB">
      <w:pPr>
        <w:pStyle w:val="ListParagraph"/>
        <w:numPr>
          <w:ilvl w:val="0"/>
          <w:numId w:val="21"/>
        </w:numPr>
        <w:spacing w:after="200"/>
        <w:rPr>
          <w:bCs/>
        </w:rPr>
      </w:pPr>
      <w:r>
        <w:rPr>
          <w:bCs/>
        </w:rPr>
        <w:t>Book item: where any book that has multiple copies will be taught as a book item.</w:t>
      </w:r>
    </w:p>
    <w:p w14:paraId="5BBEA1F5" w14:textId="77777777" w:rsidR="00D81FBB" w:rsidRDefault="00D81FBB" w:rsidP="00D81FBB">
      <w:pPr>
        <w:pStyle w:val="ListParagraph"/>
        <w:spacing w:after="200"/>
        <w:ind w:left="1080"/>
        <w:rPr>
          <w:bCs/>
        </w:rPr>
      </w:pPr>
    </w:p>
    <w:p w14:paraId="0662E32A" w14:textId="3B580C7F" w:rsidR="00D81FBB" w:rsidRDefault="00D81FBB" w:rsidP="00D81FBB">
      <w:pPr>
        <w:pStyle w:val="ListParagraph"/>
        <w:numPr>
          <w:ilvl w:val="0"/>
          <w:numId w:val="21"/>
        </w:numPr>
        <w:spacing w:after="200"/>
        <w:rPr>
          <w:bCs/>
        </w:rPr>
      </w:pPr>
      <w:r>
        <w:rPr>
          <w:bCs/>
        </w:rPr>
        <w:t xml:space="preserve">Account: We only have one account in here and </w:t>
      </w:r>
      <w:proofErr w:type="gramStart"/>
      <w:r>
        <w:rPr>
          <w:bCs/>
        </w:rPr>
        <w:t>that’s</w:t>
      </w:r>
      <w:proofErr w:type="gramEnd"/>
      <w:r>
        <w:rPr>
          <w:bCs/>
        </w:rPr>
        <w:t xml:space="preserve"> for the librarian.</w:t>
      </w:r>
    </w:p>
    <w:p w14:paraId="3D8C589B" w14:textId="77777777" w:rsidR="00D81FBB" w:rsidRPr="00D81FBB" w:rsidRDefault="00D81FBB" w:rsidP="00D81FBB">
      <w:pPr>
        <w:pStyle w:val="ListParagraph"/>
        <w:rPr>
          <w:bCs/>
        </w:rPr>
      </w:pPr>
    </w:p>
    <w:p w14:paraId="3BE439DB" w14:textId="77777777" w:rsidR="00D81FBB" w:rsidRDefault="00D81FBB" w:rsidP="00D81FBB">
      <w:pPr>
        <w:pStyle w:val="ListParagraph"/>
        <w:spacing w:after="200"/>
        <w:ind w:left="1080"/>
        <w:rPr>
          <w:bCs/>
        </w:rPr>
      </w:pPr>
    </w:p>
    <w:p w14:paraId="5F11D426" w14:textId="196B424C" w:rsidR="00D81FBB" w:rsidRDefault="00D81FBB" w:rsidP="00D81FBB">
      <w:pPr>
        <w:pStyle w:val="ListParagraph"/>
        <w:numPr>
          <w:ilvl w:val="0"/>
          <w:numId w:val="21"/>
        </w:numPr>
        <w:spacing w:after="200"/>
        <w:rPr>
          <w:bCs/>
        </w:rPr>
      </w:pPr>
      <w:r>
        <w:rPr>
          <w:bCs/>
        </w:rPr>
        <w:t>Library card: All members of the library will be given a card that distinguish identifies all of them.</w:t>
      </w:r>
    </w:p>
    <w:p w14:paraId="42DB0F96" w14:textId="77777777" w:rsidR="00D81FBB" w:rsidRDefault="00D81FBB" w:rsidP="00D81FBB">
      <w:pPr>
        <w:pStyle w:val="ListParagraph"/>
        <w:spacing w:after="200"/>
        <w:ind w:left="1080"/>
        <w:rPr>
          <w:bCs/>
        </w:rPr>
      </w:pPr>
    </w:p>
    <w:p w14:paraId="738A53A2" w14:textId="68F1CD40" w:rsidR="00D81FBB" w:rsidRDefault="00D81FBB" w:rsidP="00D81FBB">
      <w:pPr>
        <w:pStyle w:val="ListParagraph"/>
        <w:numPr>
          <w:ilvl w:val="0"/>
          <w:numId w:val="21"/>
        </w:numPr>
        <w:spacing w:after="200"/>
        <w:rPr>
          <w:bCs/>
        </w:rPr>
      </w:pPr>
      <w:r>
        <w:rPr>
          <w:bCs/>
        </w:rPr>
        <w:t>Book Lending: Responsible for book Lending.</w:t>
      </w:r>
    </w:p>
    <w:p w14:paraId="24F97CFA" w14:textId="77777777" w:rsidR="00D81FBB" w:rsidRPr="00D81FBB" w:rsidRDefault="00D81FBB" w:rsidP="00D81FBB">
      <w:pPr>
        <w:pStyle w:val="ListParagraph"/>
        <w:rPr>
          <w:bCs/>
        </w:rPr>
      </w:pPr>
    </w:p>
    <w:p w14:paraId="1F5BEF56" w14:textId="77777777" w:rsidR="00D81FBB" w:rsidRDefault="00D81FBB" w:rsidP="00D81FBB">
      <w:pPr>
        <w:pStyle w:val="ListParagraph"/>
        <w:spacing w:after="200"/>
        <w:ind w:left="1080"/>
        <w:rPr>
          <w:bCs/>
        </w:rPr>
      </w:pPr>
    </w:p>
    <w:p w14:paraId="590E569B" w14:textId="0A80C2EA" w:rsidR="00D81FBB" w:rsidRDefault="00D81FBB" w:rsidP="00D81FBB">
      <w:pPr>
        <w:pStyle w:val="ListParagraph"/>
        <w:numPr>
          <w:ilvl w:val="0"/>
          <w:numId w:val="21"/>
        </w:numPr>
        <w:spacing w:after="200"/>
        <w:rPr>
          <w:bCs/>
        </w:rPr>
      </w:pPr>
      <w:r>
        <w:rPr>
          <w:bCs/>
        </w:rPr>
        <w:t>Catalog: Contains all book details.</w:t>
      </w:r>
    </w:p>
    <w:p w14:paraId="08C23ABE" w14:textId="77777777" w:rsidR="00D81FBB" w:rsidRDefault="00D81FBB" w:rsidP="00D81FBB">
      <w:pPr>
        <w:pStyle w:val="ListParagraph"/>
        <w:spacing w:after="200"/>
        <w:ind w:left="1080"/>
        <w:rPr>
          <w:bCs/>
        </w:rPr>
      </w:pPr>
    </w:p>
    <w:p w14:paraId="52552722" w14:textId="1E543330" w:rsidR="00D81FBB" w:rsidRDefault="00D81FBB" w:rsidP="00D81FBB">
      <w:pPr>
        <w:pStyle w:val="ListParagraph"/>
        <w:numPr>
          <w:ilvl w:val="0"/>
          <w:numId w:val="21"/>
        </w:numPr>
        <w:spacing w:after="200"/>
        <w:rPr>
          <w:bCs/>
        </w:rPr>
      </w:pPr>
      <w:r>
        <w:rPr>
          <w:bCs/>
        </w:rPr>
        <w:t>Fine: Responsible for calculating the fine payable.</w:t>
      </w:r>
    </w:p>
    <w:p w14:paraId="6E15A9E2" w14:textId="0547F410" w:rsidR="00D81FBB" w:rsidRPr="00D81FBB" w:rsidRDefault="00AC1EE3" w:rsidP="00AC1EE3">
      <w:pPr>
        <w:pStyle w:val="ListParagraph"/>
        <w:rPr>
          <w:bCs/>
        </w:rPr>
      </w:pPr>
      <w:r>
        <w:rPr>
          <w:bCs/>
          <w:noProof/>
        </w:rPr>
        <w:drawing>
          <wp:inline distT="0" distB="0" distL="0" distR="0" wp14:anchorId="48004567" wp14:editId="49F71C15">
            <wp:extent cx="62865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571875"/>
                    </a:xfrm>
                    <a:prstGeom prst="rect">
                      <a:avLst/>
                    </a:prstGeom>
                    <a:noFill/>
                    <a:ln>
                      <a:noFill/>
                    </a:ln>
                  </pic:spPr>
                </pic:pic>
              </a:graphicData>
            </a:graphic>
          </wp:inline>
        </w:drawing>
      </w:r>
    </w:p>
    <w:p w14:paraId="1F3C79B4" w14:textId="4238CE9F" w:rsidR="00D81FBB" w:rsidRDefault="00D81FBB" w:rsidP="00D81FBB">
      <w:pPr>
        <w:pStyle w:val="ListParagraph"/>
        <w:spacing w:after="200"/>
        <w:ind w:left="1080"/>
        <w:rPr>
          <w:bCs/>
        </w:rPr>
      </w:pPr>
    </w:p>
    <w:p w14:paraId="185B7837" w14:textId="4077152D" w:rsidR="00177E74" w:rsidRDefault="00177E74" w:rsidP="00D81FBB">
      <w:pPr>
        <w:pStyle w:val="ListParagraph"/>
        <w:spacing w:after="200"/>
        <w:ind w:left="1080"/>
        <w:rPr>
          <w:bCs/>
        </w:rPr>
      </w:pPr>
    </w:p>
    <w:p w14:paraId="33742B2D" w14:textId="0AA9304C" w:rsidR="00177E74" w:rsidRDefault="00177E74" w:rsidP="00D81FBB">
      <w:pPr>
        <w:pStyle w:val="ListParagraph"/>
        <w:spacing w:after="200"/>
        <w:ind w:left="1080"/>
        <w:rPr>
          <w:bCs/>
        </w:rPr>
      </w:pPr>
    </w:p>
    <w:p w14:paraId="17AE8A03" w14:textId="57BEC101" w:rsidR="00177E74" w:rsidRDefault="00177E74" w:rsidP="00D81FBB">
      <w:pPr>
        <w:pStyle w:val="ListParagraph"/>
        <w:spacing w:after="200"/>
        <w:ind w:left="1080"/>
        <w:rPr>
          <w:bCs/>
        </w:rPr>
      </w:pPr>
      <w:r>
        <w:rPr>
          <w:bCs/>
        </w:rPr>
        <w:t>ER Diagram</w:t>
      </w:r>
    </w:p>
    <w:p w14:paraId="4BBBFCE2" w14:textId="05E146F1" w:rsidR="00177E74" w:rsidRDefault="00177E74" w:rsidP="00D81FBB">
      <w:pPr>
        <w:pStyle w:val="ListParagraph"/>
        <w:spacing w:after="200"/>
        <w:ind w:left="1080"/>
        <w:rPr>
          <w:bCs/>
        </w:rPr>
      </w:pPr>
    </w:p>
    <w:p w14:paraId="2E6B410D" w14:textId="63AB5DB9" w:rsidR="00177E74" w:rsidRDefault="00177E74" w:rsidP="00D81FBB">
      <w:pPr>
        <w:pStyle w:val="ListParagraph"/>
        <w:spacing w:after="200"/>
        <w:ind w:left="1080"/>
        <w:rPr>
          <w:bCs/>
        </w:rPr>
      </w:pPr>
    </w:p>
    <w:p w14:paraId="40375F6B" w14:textId="27546437" w:rsidR="00177E74" w:rsidRDefault="00177E74" w:rsidP="00D81FBB">
      <w:pPr>
        <w:pStyle w:val="ListParagraph"/>
        <w:spacing w:after="200"/>
        <w:ind w:left="1080"/>
        <w:rPr>
          <w:bCs/>
        </w:rPr>
      </w:pPr>
    </w:p>
    <w:p w14:paraId="6B954B60" w14:textId="597980F5" w:rsidR="00177E74" w:rsidRDefault="00177E74" w:rsidP="00D81FBB">
      <w:pPr>
        <w:pStyle w:val="ListParagraph"/>
        <w:spacing w:after="200"/>
        <w:ind w:left="1080"/>
        <w:rPr>
          <w:bCs/>
        </w:rPr>
      </w:pPr>
    </w:p>
    <w:p w14:paraId="2555242D" w14:textId="4BFF2DFC" w:rsidR="00177E74" w:rsidRDefault="00177E74" w:rsidP="00D81FBB">
      <w:pPr>
        <w:pStyle w:val="ListParagraph"/>
        <w:spacing w:after="200"/>
        <w:ind w:left="1080"/>
        <w:rPr>
          <w:bCs/>
        </w:rPr>
      </w:pPr>
    </w:p>
    <w:p w14:paraId="17940899" w14:textId="251A8636" w:rsidR="00177E74" w:rsidRDefault="00177E74" w:rsidP="00D81FBB">
      <w:pPr>
        <w:pStyle w:val="ListParagraph"/>
        <w:spacing w:after="200"/>
        <w:ind w:left="1080"/>
        <w:rPr>
          <w:bCs/>
        </w:rPr>
      </w:pPr>
    </w:p>
    <w:p w14:paraId="059B9B0A" w14:textId="3D9784CE" w:rsidR="00177E74" w:rsidRDefault="00177E74" w:rsidP="00D81FBB">
      <w:pPr>
        <w:pStyle w:val="ListParagraph"/>
        <w:spacing w:after="200"/>
        <w:ind w:left="1080"/>
        <w:rPr>
          <w:bCs/>
        </w:rPr>
      </w:pPr>
    </w:p>
    <w:p w14:paraId="78CEB92F" w14:textId="2DA344EC" w:rsidR="00177E74" w:rsidRDefault="00177E74" w:rsidP="00D81FBB">
      <w:pPr>
        <w:pStyle w:val="ListParagraph"/>
        <w:spacing w:after="200"/>
        <w:ind w:left="1080"/>
        <w:rPr>
          <w:bCs/>
        </w:rPr>
      </w:pPr>
    </w:p>
    <w:p w14:paraId="6B97ED85" w14:textId="3E7FF4B6" w:rsidR="00177E74" w:rsidRDefault="00177E74" w:rsidP="00D81FBB">
      <w:pPr>
        <w:pStyle w:val="ListParagraph"/>
        <w:spacing w:after="200"/>
        <w:ind w:left="1080"/>
        <w:rPr>
          <w:bCs/>
        </w:rPr>
      </w:pPr>
    </w:p>
    <w:p w14:paraId="4DDBCB73" w14:textId="0418D2BF" w:rsidR="00177E74" w:rsidRDefault="00177E74" w:rsidP="00D81FBB">
      <w:pPr>
        <w:pStyle w:val="ListParagraph"/>
        <w:spacing w:after="200"/>
        <w:ind w:left="1080"/>
        <w:rPr>
          <w:bCs/>
        </w:rPr>
      </w:pPr>
    </w:p>
    <w:p w14:paraId="4759A64E" w14:textId="554DCBA9" w:rsidR="00177E74" w:rsidRDefault="00177E74" w:rsidP="00D81FBB">
      <w:pPr>
        <w:pStyle w:val="ListParagraph"/>
        <w:spacing w:after="200"/>
        <w:ind w:left="1080"/>
        <w:rPr>
          <w:bCs/>
        </w:rPr>
      </w:pPr>
    </w:p>
    <w:p w14:paraId="248AFD9E" w14:textId="03306D78" w:rsidR="00177E74" w:rsidRDefault="00177E74" w:rsidP="00D81FBB">
      <w:pPr>
        <w:pStyle w:val="ListParagraph"/>
        <w:spacing w:after="200"/>
        <w:ind w:left="1080"/>
        <w:rPr>
          <w:bCs/>
        </w:rPr>
      </w:pPr>
    </w:p>
    <w:p w14:paraId="73E44A9D" w14:textId="180F67D2" w:rsidR="00177E74" w:rsidRDefault="00177E74" w:rsidP="00D81FBB">
      <w:pPr>
        <w:pStyle w:val="ListParagraph"/>
        <w:spacing w:after="200"/>
        <w:ind w:left="1080"/>
        <w:rPr>
          <w:bCs/>
        </w:rPr>
      </w:pPr>
    </w:p>
    <w:p w14:paraId="220E945F" w14:textId="245EB304" w:rsidR="00177E74" w:rsidRDefault="00177E74" w:rsidP="00D81FBB">
      <w:pPr>
        <w:pStyle w:val="ListParagraph"/>
        <w:spacing w:after="200"/>
        <w:ind w:left="1080"/>
        <w:rPr>
          <w:bCs/>
        </w:rPr>
      </w:pPr>
    </w:p>
    <w:p w14:paraId="60066443" w14:textId="704146F0" w:rsidR="00177E74" w:rsidRDefault="00177E74" w:rsidP="00D81FBB">
      <w:pPr>
        <w:pStyle w:val="ListParagraph"/>
        <w:spacing w:after="200"/>
        <w:ind w:left="1080"/>
        <w:rPr>
          <w:bCs/>
        </w:rPr>
      </w:pPr>
    </w:p>
    <w:p w14:paraId="134B54E9" w14:textId="4C051B87" w:rsidR="00177E74" w:rsidRDefault="00177E74" w:rsidP="00D81FBB">
      <w:pPr>
        <w:pStyle w:val="ListParagraph"/>
        <w:spacing w:after="200"/>
        <w:ind w:left="1080"/>
        <w:rPr>
          <w:bCs/>
        </w:rPr>
      </w:pPr>
    </w:p>
    <w:p w14:paraId="7AFDDC50" w14:textId="77F9D3D5" w:rsidR="00177E74" w:rsidRDefault="00177E74" w:rsidP="00D81FBB">
      <w:pPr>
        <w:pStyle w:val="ListParagraph"/>
        <w:spacing w:after="200"/>
        <w:ind w:left="1080"/>
        <w:rPr>
          <w:bCs/>
        </w:rPr>
      </w:pPr>
    </w:p>
    <w:p w14:paraId="46408C70" w14:textId="35587A7B" w:rsidR="00177E74" w:rsidRDefault="00177E74" w:rsidP="00D81FBB">
      <w:pPr>
        <w:pStyle w:val="ListParagraph"/>
        <w:spacing w:after="200"/>
        <w:ind w:left="1080"/>
        <w:rPr>
          <w:bCs/>
        </w:rPr>
      </w:pPr>
    </w:p>
    <w:p w14:paraId="1E5F99B3" w14:textId="77777777" w:rsidR="00177E74" w:rsidRDefault="00177E74" w:rsidP="00D81FBB">
      <w:pPr>
        <w:pStyle w:val="ListParagraph"/>
        <w:spacing w:after="200"/>
        <w:ind w:left="1080"/>
        <w:rPr>
          <w:bCs/>
        </w:rPr>
      </w:pPr>
    </w:p>
    <w:p w14:paraId="55B29E7D" w14:textId="77777777" w:rsidR="00177E74" w:rsidRPr="00E777BD" w:rsidRDefault="00177E74" w:rsidP="00E777BD">
      <w:pPr>
        <w:pStyle w:val="Heading1"/>
        <w:jc w:val="center"/>
        <w:rPr>
          <w:sz w:val="72"/>
          <w:szCs w:val="36"/>
          <w:u w:val="single"/>
        </w:rPr>
      </w:pPr>
      <w:r w:rsidRPr="00E777BD">
        <w:rPr>
          <w:sz w:val="72"/>
          <w:szCs w:val="36"/>
          <w:u w:val="single"/>
        </w:rPr>
        <w:lastRenderedPageBreak/>
        <w:t>Interfaces</w:t>
      </w:r>
    </w:p>
    <w:p w14:paraId="4F5B96A8" w14:textId="5C35D276" w:rsidR="00177E74" w:rsidRDefault="00177E74" w:rsidP="00177E74">
      <w:pPr>
        <w:pStyle w:val="Heading2"/>
        <w:numPr>
          <w:ilvl w:val="0"/>
          <w:numId w:val="22"/>
        </w:numPr>
        <w:spacing w:line="360" w:lineRule="auto"/>
      </w:pPr>
      <w:r>
        <w:t>The Login</w:t>
      </w:r>
      <w:r w:rsidR="00E777BD">
        <w:t xml:space="preserve"> interface </w:t>
      </w:r>
    </w:p>
    <w:p w14:paraId="3777ABD8" w14:textId="6527F1FF" w:rsidR="00177E74" w:rsidRPr="00177E74" w:rsidRDefault="00177E74" w:rsidP="00177E74">
      <w:r>
        <w:rPr>
          <w:noProof/>
        </w:rPr>
        <w:drawing>
          <wp:inline distT="0" distB="0" distL="0" distR="0" wp14:anchorId="6703FD2C" wp14:editId="25EBE11E">
            <wp:extent cx="526732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591175"/>
                    </a:xfrm>
                    <a:prstGeom prst="rect">
                      <a:avLst/>
                    </a:prstGeom>
                    <a:noFill/>
                    <a:ln>
                      <a:noFill/>
                    </a:ln>
                  </pic:spPr>
                </pic:pic>
              </a:graphicData>
            </a:graphic>
          </wp:inline>
        </w:drawing>
      </w:r>
    </w:p>
    <w:p w14:paraId="0A420397" w14:textId="487BA305" w:rsidR="00177E74" w:rsidRDefault="00177E74" w:rsidP="00177E74">
      <w:pPr>
        <w:spacing w:after="200"/>
        <w:rPr>
          <w:bCs/>
        </w:rPr>
      </w:pPr>
    </w:p>
    <w:p w14:paraId="4C3A1497" w14:textId="7BE60926" w:rsidR="00177E74" w:rsidRDefault="00177E74" w:rsidP="00177E74">
      <w:pPr>
        <w:pStyle w:val="Heading2"/>
        <w:spacing w:line="360" w:lineRule="auto"/>
      </w:pPr>
      <w:r>
        <w:t>Explanation:</w:t>
      </w:r>
    </w:p>
    <w:p w14:paraId="42FA034C" w14:textId="0C5D4444" w:rsidR="00177E74" w:rsidRDefault="00177E74" w:rsidP="00177E74"/>
    <w:p w14:paraId="7110AD62" w14:textId="27D869C9" w:rsidR="00177E74" w:rsidRDefault="00177E74" w:rsidP="00177E74"/>
    <w:p w14:paraId="345F0E20" w14:textId="3DADADC1" w:rsidR="00177E74" w:rsidRDefault="00177E74" w:rsidP="00177E74"/>
    <w:p w14:paraId="008E87D3" w14:textId="76EFA602" w:rsidR="00177E74" w:rsidRPr="00177E74" w:rsidRDefault="00177E74" w:rsidP="00F35CD4">
      <w:pPr>
        <w:pStyle w:val="Heading2"/>
        <w:numPr>
          <w:ilvl w:val="0"/>
          <w:numId w:val="22"/>
        </w:numPr>
        <w:spacing w:line="360" w:lineRule="auto"/>
      </w:pPr>
      <w:r>
        <w:t xml:space="preserve">Home interface </w:t>
      </w:r>
    </w:p>
    <w:p w14:paraId="4A29D96C" w14:textId="74EA963A" w:rsidR="00177E74" w:rsidRDefault="00177E74" w:rsidP="00177E74">
      <w:pPr>
        <w:spacing w:after="200"/>
        <w:rPr>
          <w:bCs/>
        </w:rPr>
      </w:pPr>
      <w:r>
        <w:rPr>
          <w:bCs/>
          <w:noProof/>
        </w:rPr>
        <w:drawing>
          <wp:inline distT="0" distB="0" distL="0" distR="0" wp14:anchorId="6C8AA681" wp14:editId="3AF97325">
            <wp:extent cx="5934075"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66921EDC" w14:textId="4ABAB5E3" w:rsidR="00177E74" w:rsidRDefault="00177E74" w:rsidP="00177E74">
      <w:pPr>
        <w:pStyle w:val="Heading2"/>
        <w:spacing w:line="360" w:lineRule="auto"/>
      </w:pPr>
      <w:r>
        <w:t xml:space="preserve">Explanation: </w:t>
      </w:r>
    </w:p>
    <w:p w14:paraId="400CBE1C" w14:textId="3EBB4886" w:rsidR="00F35CD4" w:rsidRPr="002D318A" w:rsidRDefault="00177E74" w:rsidP="002D318A">
      <w:pPr>
        <w:pStyle w:val="ListParagraph"/>
        <w:numPr>
          <w:ilvl w:val="0"/>
          <w:numId w:val="27"/>
        </w:numPr>
        <w:spacing w:line="480" w:lineRule="auto"/>
      </w:pPr>
      <w:r w:rsidRPr="002D318A">
        <w:t>The Home interface is the</w:t>
      </w:r>
      <w:r w:rsidR="00F35CD4" w:rsidRPr="002D318A">
        <w:t xml:space="preserve"> welcome</w:t>
      </w:r>
      <w:r w:rsidRPr="002D318A">
        <w:t xml:space="preserve"> interface </w:t>
      </w:r>
      <w:r w:rsidR="00F35CD4" w:rsidRPr="002D318A">
        <w:t xml:space="preserve">to the system, </w:t>
      </w:r>
      <w:r w:rsidRPr="002D318A">
        <w:t xml:space="preserve">that will be loaded after the correct validation </w:t>
      </w:r>
      <w:r w:rsidR="00F35CD4" w:rsidRPr="002D318A">
        <w:t>at login interface. Through this interface librarian can access a variety of functionalities and perform task or operations in the system, the activities can be accessed are</w:t>
      </w:r>
      <w:r w:rsidR="002D318A">
        <w:t>:</w:t>
      </w:r>
    </w:p>
    <w:p w14:paraId="6A1C3F9E" w14:textId="58C17613" w:rsidR="00F35CD4" w:rsidRPr="002D318A" w:rsidRDefault="00F35CD4" w:rsidP="002D318A">
      <w:pPr>
        <w:pStyle w:val="ListParagraph"/>
        <w:numPr>
          <w:ilvl w:val="0"/>
          <w:numId w:val="24"/>
        </w:numPr>
        <w:spacing w:line="480" w:lineRule="auto"/>
      </w:pPr>
      <w:r w:rsidRPr="002D318A">
        <w:t xml:space="preserve"> Dashboard</w:t>
      </w:r>
    </w:p>
    <w:p w14:paraId="225476D5" w14:textId="77777777" w:rsidR="00F35CD4" w:rsidRPr="002D318A" w:rsidRDefault="00F35CD4" w:rsidP="002D318A">
      <w:pPr>
        <w:pStyle w:val="ListParagraph"/>
        <w:numPr>
          <w:ilvl w:val="0"/>
          <w:numId w:val="24"/>
        </w:numPr>
        <w:spacing w:line="480" w:lineRule="auto"/>
      </w:pPr>
      <w:r w:rsidRPr="002D318A">
        <w:t xml:space="preserve"> Student details</w:t>
      </w:r>
    </w:p>
    <w:p w14:paraId="4187909B" w14:textId="77777777" w:rsidR="00F35CD4" w:rsidRPr="002D318A" w:rsidRDefault="00F35CD4" w:rsidP="002D318A">
      <w:pPr>
        <w:pStyle w:val="ListParagraph"/>
        <w:numPr>
          <w:ilvl w:val="0"/>
          <w:numId w:val="24"/>
        </w:numPr>
        <w:spacing w:line="480" w:lineRule="auto"/>
      </w:pPr>
      <w:r w:rsidRPr="002D318A">
        <w:t xml:space="preserve"> Add student,</w:t>
      </w:r>
    </w:p>
    <w:p w14:paraId="3EF10978" w14:textId="2FA86AE0" w:rsidR="00F35CD4" w:rsidRPr="002D318A" w:rsidRDefault="00F35CD4" w:rsidP="002D318A">
      <w:pPr>
        <w:pStyle w:val="ListParagraph"/>
        <w:numPr>
          <w:ilvl w:val="0"/>
          <w:numId w:val="24"/>
        </w:numPr>
        <w:spacing w:line="480" w:lineRule="auto"/>
      </w:pPr>
      <w:r w:rsidRPr="002D318A">
        <w:t>Book (update, delete, insert),</w:t>
      </w:r>
    </w:p>
    <w:p w14:paraId="7883AC9C" w14:textId="77777777" w:rsidR="00F35CD4" w:rsidRPr="002D318A" w:rsidRDefault="00F35CD4" w:rsidP="002D318A">
      <w:pPr>
        <w:pStyle w:val="ListParagraph"/>
        <w:numPr>
          <w:ilvl w:val="0"/>
          <w:numId w:val="24"/>
        </w:numPr>
        <w:spacing w:line="480" w:lineRule="auto"/>
      </w:pPr>
      <w:r w:rsidRPr="002D318A">
        <w:t>issue book</w:t>
      </w:r>
    </w:p>
    <w:p w14:paraId="04EEB736" w14:textId="5A87451A" w:rsidR="00F35CD4" w:rsidRPr="002D318A" w:rsidRDefault="00F35CD4" w:rsidP="00177E74">
      <w:pPr>
        <w:pStyle w:val="ListParagraph"/>
        <w:numPr>
          <w:ilvl w:val="0"/>
          <w:numId w:val="24"/>
        </w:numPr>
        <w:spacing w:line="480" w:lineRule="auto"/>
      </w:pPr>
      <w:r w:rsidRPr="002D318A">
        <w:t xml:space="preserve"> logout.</w:t>
      </w:r>
    </w:p>
    <w:p w14:paraId="2F59C099" w14:textId="340F6F5A" w:rsidR="00F35CD4" w:rsidRPr="00177E74" w:rsidRDefault="00F35CD4" w:rsidP="00177E74"/>
    <w:p w14:paraId="204B7C6C" w14:textId="4E611F65" w:rsidR="00F35CD4" w:rsidRDefault="00F35CD4" w:rsidP="00F35CD4">
      <w:pPr>
        <w:pStyle w:val="Heading2"/>
        <w:numPr>
          <w:ilvl w:val="0"/>
          <w:numId w:val="22"/>
        </w:numPr>
        <w:spacing w:line="360" w:lineRule="auto"/>
      </w:pPr>
      <w:r>
        <w:lastRenderedPageBreak/>
        <w:t xml:space="preserve">Dashboard Interface: </w:t>
      </w:r>
    </w:p>
    <w:p w14:paraId="5B442848" w14:textId="60CA4C10" w:rsidR="00F35CD4" w:rsidRDefault="00F35CD4" w:rsidP="00F35CD4"/>
    <w:p w14:paraId="4BD4EFF5" w14:textId="224AB999" w:rsidR="00F35CD4" w:rsidRPr="00F35CD4" w:rsidRDefault="00F35CD4" w:rsidP="00F35CD4">
      <w:r>
        <w:rPr>
          <w:noProof/>
        </w:rPr>
        <w:drawing>
          <wp:inline distT="0" distB="0" distL="0" distR="0" wp14:anchorId="44429ACD" wp14:editId="2FA9DB31">
            <wp:extent cx="5934075" cy="3562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698711F" w14:textId="11836D70" w:rsidR="00F35CD4" w:rsidRDefault="00F35CD4" w:rsidP="002D318A">
      <w:pPr>
        <w:spacing w:line="480" w:lineRule="auto"/>
        <w:rPr>
          <w:sz w:val="22"/>
          <w:szCs w:val="22"/>
        </w:rPr>
      </w:pPr>
    </w:p>
    <w:p w14:paraId="7A0A189B" w14:textId="705EF7FA" w:rsidR="002D318A" w:rsidRDefault="002D318A" w:rsidP="002D318A">
      <w:pPr>
        <w:spacing w:line="480" w:lineRule="auto"/>
        <w:rPr>
          <w:sz w:val="22"/>
          <w:szCs w:val="22"/>
        </w:rPr>
      </w:pPr>
    </w:p>
    <w:p w14:paraId="1A3CDED3" w14:textId="10B24E7A" w:rsidR="002D318A" w:rsidRDefault="002D318A" w:rsidP="002D318A">
      <w:pPr>
        <w:pStyle w:val="Heading2"/>
        <w:spacing w:line="360" w:lineRule="auto"/>
      </w:pPr>
      <w:r>
        <w:t xml:space="preserve">Explanation: </w:t>
      </w:r>
    </w:p>
    <w:p w14:paraId="065C33D3" w14:textId="77777777" w:rsidR="002D318A" w:rsidRPr="002D318A" w:rsidRDefault="002D318A" w:rsidP="002D318A">
      <w:pPr>
        <w:spacing w:line="480" w:lineRule="auto"/>
        <w:rPr>
          <w:sz w:val="22"/>
          <w:szCs w:val="22"/>
        </w:rPr>
      </w:pPr>
    </w:p>
    <w:p w14:paraId="5A447E62" w14:textId="13C01F84" w:rsidR="00F35CD4" w:rsidRPr="002D318A" w:rsidRDefault="00F35CD4" w:rsidP="002D318A">
      <w:pPr>
        <w:pStyle w:val="ListParagraph"/>
        <w:numPr>
          <w:ilvl w:val="0"/>
          <w:numId w:val="26"/>
        </w:numPr>
        <w:spacing w:line="480" w:lineRule="auto"/>
        <w:rPr>
          <w:sz w:val="14"/>
          <w:szCs w:val="14"/>
        </w:rPr>
      </w:pPr>
      <w:r w:rsidRPr="002D318A">
        <w:t xml:space="preserve">The Dashboard </w:t>
      </w:r>
      <w:r w:rsidR="002D318A" w:rsidRPr="002D318A">
        <w:t>interface has</w:t>
      </w:r>
      <w:r w:rsidRPr="002D318A">
        <w:t xml:space="preserve"> </w:t>
      </w:r>
      <w:r w:rsidR="002D318A" w:rsidRPr="002D318A">
        <w:t>been</w:t>
      </w:r>
      <w:r w:rsidRPr="002D318A">
        <w:t xml:space="preserve"> developed so that the librarian finds accessing different functionalities much easily and convenient, through the dashboard interface the librarian can access all the </w:t>
      </w:r>
      <w:r w:rsidR="002D318A" w:rsidRPr="002D318A">
        <w:t xml:space="preserve">main Interfaces </w:t>
      </w:r>
      <w:r w:rsidRPr="002D318A">
        <w:t xml:space="preserve">within the system </w:t>
      </w:r>
    </w:p>
    <w:p w14:paraId="23FD4850" w14:textId="46CBEAD2" w:rsidR="00F35CD4" w:rsidRDefault="00F35CD4" w:rsidP="00F35CD4"/>
    <w:p w14:paraId="17FC5840" w14:textId="46D2608C" w:rsidR="00F35CD4" w:rsidRDefault="00F35CD4" w:rsidP="00F35CD4"/>
    <w:p w14:paraId="0FCEB7C6" w14:textId="086CE367" w:rsidR="00F35CD4" w:rsidRDefault="00F35CD4" w:rsidP="00F35CD4"/>
    <w:p w14:paraId="545C89EF" w14:textId="7D247368" w:rsidR="00F35CD4" w:rsidRDefault="00F35CD4" w:rsidP="00F35CD4"/>
    <w:p w14:paraId="7A6C57F6" w14:textId="297769E3" w:rsidR="00F35CD4" w:rsidRDefault="00F35CD4" w:rsidP="00F35CD4"/>
    <w:p w14:paraId="6525E422" w14:textId="79ADCECE" w:rsidR="00F35CD4" w:rsidRDefault="00F35CD4" w:rsidP="00F35CD4"/>
    <w:p w14:paraId="23795E76" w14:textId="3CA26E7A" w:rsidR="002D318A" w:rsidRDefault="002D318A" w:rsidP="002D318A">
      <w:pPr>
        <w:pStyle w:val="Heading2"/>
        <w:numPr>
          <w:ilvl w:val="0"/>
          <w:numId w:val="22"/>
        </w:numPr>
        <w:spacing w:line="360" w:lineRule="auto"/>
      </w:pPr>
      <w:r>
        <w:t xml:space="preserve">Account </w:t>
      </w:r>
      <w:proofErr w:type="gramStart"/>
      <w:r>
        <w:t>interface :</w:t>
      </w:r>
      <w:proofErr w:type="gramEnd"/>
      <w:r>
        <w:t xml:space="preserve"> </w:t>
      </w:r>
    </w:p>
    <w:p w14:paraId="1BE3A89A" w14:textId="4612E247" w:rsidR="00F35CD4" w:rsidRDefault="00F35CD4" w:rsidP="00F35CD4"/>
    <w:p w14:paraId="78D3C0B1" w14:textId="6E9449DF" w:rsidR="002D318A" w:rsidRDefault="002D318A" w:rsidP="00F35CD4"/>
    <w:p w14:paraId="1B1649C0" w14:textId="4117FD07" w:rsidR="00F35CD4" w:rsidRDefault="00F35CD4" w:rsidP="00F35CD4"/>
    <w:p w14:paraId="5052CAD0" w14:textId="3E7518FC" w:rsidR="00F35CD4" w:rsidRDefault="00F35CD4" w:rsidP="00F35CD4"/>
    <w:p w14:paraId="2D4C4D25" w14:textId="633856DC" w:rsidR="002D318A" w:rsidRDefault="002D318A" w:rsidP="00F35CD4"/>
    <w:p w14:paraId="03692EA3" w14:textId="752EC83A" w:rsidR="002D318A" w:rsidRDefault="002D318A" w:rsidP="00F35CD4"/>
    <w:p w14:paraId="1EC44EEF" w14:textId="6C14F605" w:rsidR="002D318A" w:rsidRDefault="002D318A" w:rsidP="00F35CD4"/>
    <w:p w14:paraId="7B2F1DCA" w14:textId="5996D7E0" w:rsidR="002D318A" w:rsidRDefault="002D318A" w:rsidP="00F35CD4"/>
    <w:p w14:paraId="0AE49235" w14:textId="7DC9A8F5" w:rsidR="002D318A" w:rsidRDefault="002D318A" w:rsidP="00F35CD4"/>
    <w:p w14:paraId="3C63B790" w14:textId="5885F331" w:rsidR="002D318A" w:rsidRDefault="002D318A" w:rsidP="00F35CD4"/>
    <w:p w14:paraId="25CF7D83" w14:textId="240ED4D9" w:rsidR="002D318A" w:rsidRDefault="002D318A" w:rsidP="00F35CD4"/>
    <w:p w14:paraId="68083C88" w14:textId="1F0713FC" w:rsidR="002D318A" w:rsidRDefault="002D318A" w:rsidP="00F35CD4"/>
    <w:p w14:paraId="6D967792" w14:textId="407611C0" w:rsidR="002D318A" w:rsidRDefault="002D318A" w:rsidP="00F35CD4"/>
    <w:p w14:paraId="0C93DA61" w14:textId="1F2D76BC" w:rsidR="002D318A" w:rsidRDefault="002D318A" w:rsidP="00F35CD4"/>
    <w:p w14:paraId="2E30C651" w14:textId="2034D7DC" w:rsidR="002D318A" w:rsidRDefault="002D318A" w:rsidP="00F35CD4"/>
    <w:p w14:paraId="2649E2DF" w14:textId="7B915794" w:rsidR="002D318A" w:rsidRDefault="002D318A" w:rsidP="00F35CD4"/>
    <w:p w14:paraId="11D9CF6A" w14:textId="6BF6D8B7" w:rsidR="002D318A" w:rsidRDefault="002D318A" w:rsidP="00F35CD4"/>
    <w:p w14:paraId="77E4E20F" w14:textId="22C143C6" w:rsidR="002D318A" w:rsidRDefault="002D318A" w:rsidP="00F35CD4"/>
    <w:p w14:paraId="6B51D32D" w14:textId="3D1F53CB" w:rsidR="002D318A" w:rsidRDefault="002D318A" w:rsidP="00F35CD4"/>
    <w:p w14:paraId="75DE62B1" w14:textId="6F7D193C" w:rsidR="002D318A" w:rsidRDefault="002D318A" w:rsidP="00F35CD4"/>
    <w:p w14:paraId="2D3DF33B" w14:textId="3CA8EF95" w:rsidR="002D318A" w:rsidRDefault="002D318A" w:rsidP="00F35CD4"/>
    <w:p w14:paraId="37FBF61B" w14:textId="581D2E84" w:rsidR="002D318A" w:rsidRDefault="002D318A" w:rsidP="00F35CD4"/>
    <w:p w14:paraId="728E6D72" w14:textId="5D09930B" w:rsidR="002D318A" w:rsidRDefault="002D318A" w:rsidP="00F35CD4"/>
    <w:p w14:paraId="535AE4BC" w14:textId="6105F509" w:rsidR="002D318A" w:rsidRDefault="002D318A" w:rsidP="00F35CD4"/>
    <w:p w14:paraId="3C9633F6" w14:textId="6954281A" w:rsidR="002D318A" w:rsidRDefault="002D318A" w:rsidP="00F35CD4"/>
    <w:p w14:paraId="5C934F13" w14:textId="1A4D7FBE" w:rsidR="002D318A" w:rsidRDefault="002D318A" w:rsidP="00F35CD4"/>
    <w:p w14:paraId="2A2A6ED2" w14:textId="38EA3D1D" w:rsidR="002D318A" w:rsidRDefault="002D318A" w:rsidP="00F35CD4"/>
    <w:p w14:paraId="5FF3C0C9" w14:textId="0D622A43" w:rsidR="002D318A" w:rsidRPr="002D318A" w:rsidRDefault="002D318A" w:rsidP="002D318A">
      <w:pPr>
        <w:pStyle w:val="Heading2"/>
        <w:numPr>
          <w:ilvl w:val="0"/>
          <w:numId w:val="22"/>
        </w:numPr>
        <w:spacing w:line="360" w:lineRule="auto"/>
      </w:pPr>
      <w:r>
        <w:t xml:space="preserve">Add Student interface: </w:t>
      </w:r>
    </w:p>
    <w:p w14:paraId="59FFC2F0" w14:textId="5B3914F2" w:rsidR="002D318A" w:rsidRDefault="002D318A" w:rsidP="002D318A">
      <w:pPr>
        <w:tabs>
          <w:tab w:val="left" w:pos="3555"/>
        </w:tabs>
      </w:pPr>
    </w:p>
    <w:p w14:paraId="75631701" w14:textId="09FC0DD5" w:rsidR="002D318A" w:rsidRDefault="002D318A" w:rsidP="002D318A">
      <w:pPr>
        <w:tabs>
          <w:tab w:val="left" w:pos="3555"/>
        </w:tabs>
      </w:pPr>
      <w:r>
        <w:rPr>
          <w:noProof/>
        </w:rPr>
        <w:drawing>
          <wp:inline distT="0" distB="0" distL="0" distR="0" wp14:anchorId="1FE063C2" wp14:editId="3AA928CC">
            <wp:extent cx="593407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5AB4E6A" w14:textId="7F462525" w:rsidR="002D318A" w:rsidRDefault="002D318A" w:rsidP="002D318A">
      <w:pPr>
        <w:tabs>
          <w:tab w:val="left" w:pos="3555"/>
        </w:tabs>
      </w:pPr>
    </w:p>
    <w:p w14:paraId="0210ACE7" w14:textId="40DB60EC" w:rsidR="002D318A" w:rsidRDefault="002D318A" w:rsidP="002D318A">
      <w:pPr>
        <w:pStyle w:val="Heading2"/>
        <w:spacing w:line="360" w:lineRule="auto"/>
      </w:pPr>
      <w:r>
        <w:t xml:space="preserve">Explanations: </w:t>
      </w:r>
    </w:p>
    <w:p w14:paraId="410BF05B" w14:textId="3B2217E0" w:rsidR="002D318A" w:rsidRDefault="002D318A" w:rsidP="002D318A">
      <w:pPr>
        <w:tabs>
          <w:tab w:val="left" w:pos="3555"/>
        </w:tabs>
      </w:pPr>
    </w:p>
    <w:p w14:paraId="25FAB38F" w14:textId="1DC73DDB" w:rsidR="002D318A" w:rsidRDefault="002D318A" w:rsidP="002D318A">
      <w:pPr>
        <w:tabs>
          <w:tab w:val="left" w:pos="3555"/>
        </w:tabs>
      </w:pPr>
    </w:p>
    <w:p w14:paraId="7F9CCA47" w14:textId="3D091030" w:rsidR="002D318A" w:rsidRDefault="002D318A" w:rsidP="002D318A">
      <w:pPr>
        <w:tabs>
          <w:tab w:val="left" w:pos="3555"/>
        </w:tabs>
      </w:pPr>
    </w:p>
    <w:p w14:paraId="1FBEC7CC" w14:textId="7503A616" w:rsidR="002D318A" w:rsidRDefault="002D318A" w:rsidP="002D318A">
      <w:pPr>
        <w:tabs>
          <w:tab w:val="left" w:pos="3555"/>
        </w:tabs>
      </w:pPr>
    </w:p>
    <w:p w14:paraId="2807970D" w14:textId="463A8758" w:rsidR="002D318A" w:rsidRDefault="002D318A" w:rsidP="002D318A">
      <w:pPr>
        <w:tabs>
          <w:tab w:val="left" w:pos="3555"/>
        </w:tabs>
      </w:pPr>
    </w:p>
    <w:p w14:paraId="4E670898" w14:textId="61C18FF3" w:rsidR="002D318A" w:rsidRDefault="002D318A" w:rsidP="002D318A">
      <w:pPr>
        <w:tabs>
          <w:tab w:val="left" w:pos="3555"/>
        </w:tabs>
      </w:pPr>
    </w:p>
    <w:p w14:paraId="59BC4A39" w14:textId="27784A98" w:rsidR="002D318A" w:rsidRDefault="002D318A" w:rsidP="002D318A">
      <w:pPr>
        <w:tabs>
          <w:tab w:val="left" w:pos="3555"/>
        </w:tabs>
      </w:pPr>
    </w:p>
    <w:p w14:paraId="4CD2738C" w14:textId="40A7A2E4" w:rsidR="002D318A" w:rsidRDefault="002D318A" w:rsidP="002D318A">
      <w:pPr>
        <w:tabs>
          <w:tab w:val="left" w:pos="3555"/>
        </w:tabs>
      </w:pPr>
    </w:p>
    <w:p w14:paraId="7A20E748" w14:textId="5B55A8EB" w:rsidR="002D318A" w:rsidRDefault="002D318A" w:rsidP="002D318A">
      <w:pPr>
        <w:tabs>
          <w:tab w:val="left" w:pos="3555"/>
        </w:tabs>
      </w:pPr>
    </w:p>
    <w:p w14:paraId="003E31A4" w14:textId="6D031420" w:rsidR="002D318A" w:rsidRDefault="002D318A" w:rsidP="002D318A">
      <w:pPr>
        <w:tabs>
          <w:tab w:val="left" w:pos="3555"/>
        </w:tabs>
      </w:pPr>
    </w:p>
    <w:p w14:paraId="2A280EA2" w14:textId="5DC61A37" w:rsidR="002D318A" w:rsidRDefault="002D318A" w:rsidP="002D318A">
      <w:pPr>
        <w:tabs>
          <w:tab w:val="left" w:pos="3555"/>
        </w:tabs>
      </w:pPr>
    </w:p>
    <w:p w14:paraId="13E8A71F" w14:textId="5F5FFC65" w:rsidR="002D318A" w:rsidRDefault="002D318A" w:rsidP="002D318A">
      <w:pPr>
        <w:tabs>
          <w:tab w:val="left" w:pos="3555"/>
        </w:tabs>
      </w:pPr>
    </w:p>
    <w:p w14:paraId="5F087BFB" w14:textId="7F83F590" w:rsidR="002D318A" w:rsidRDefault="002D318A" w:rsidP="002D318A">
      <w:pPr>
        <w:pStyle w:val="Heading2"/>
        <w:numPr>
          <w:ilvl w:val="0"/>
          <w:numId w:val="22"/>
        </w:numPr>
        <w:spacing w:line="360" w:lineRule="auto"/>
      </w:pPr>
      <w:r>
        <w:t xml:space="preserve">Book Interface: </w:t>
      </w:r>
    </w:p>
    <w:p w14:paraId="00628803" w14:textId="0749918F" w:rsidR="002D318A" w:rsidRDefault="002D318A" w:rsidP="002D318A">
      <w:pPr>
        <w:tabs>
          <w:tab w:val="left" w:pos="3555"/>
        </w:tabs>
      </w:pPr>
      <w:r>
        <w:rPr>
          <w:noProof/>
        </w:rPr>
        <w:drawing>
          <wp:inline distT="0" distB="0" distL="0" distR="0" wp14:anchorId="733CDF48" wp14:editId="3A596D71">
            <wp:extent cx="59340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C61CD3A" w14:textId="084E3AC9" w:rsidR="002D318A" w:rsidRDefault="002D318A" w:rsidP="002D318A">
      <w:pPr>
        <w:jc w:val="right"/>
      </w:pPr>
    </w:p>
    <w:p w14:paraId="3C31ED6A" w14:textId="77777777" w:rsidR="002D318A" w:rsidRDefault="002D318A" w:rsidP="002D318A">
      <w:pPr>
        <w:jc w:val="right"/>
      </w:pPr>
    </w:p>
    <w:p w14:paraId="6CA35513" w14:textId="77777777" w:rsidR="002D318A" w:rsidRDefault="002D318A" w:rsidP="002D318A">
      <w:pPr>
        <w:pStyle w:val="Heading2"/>
        <w:spacing w:line="360" w:lineRule="auto"/>
        <w:ind w:left="855"/>
      </w:pPr>
      <w:r>
        <w:t>Explanations:</w:t>
      </w:r>
    </w:p>
    <w:p w14:paraId="5BA4D479" w14:textId="37E706B1" w:rsidR="002D318A" w:rsidRPr="00C23025" w:rsidRDefault="002D318A" w:rsidP="00C23025">
      <w:pPr>
        <w:pStyle w:val="Heading2"/>
        <w:spacing w:line="360" w:lineRule="auto"/>
        <w:ind w:left="855"/>
        <w:rPr>
          <w:sz w:val="20"/>
          <w:szCs w:val="12"/>
        </w:rPr>
      </w:pPr>
      <w:r>
        <w:rPr>
          <w:sz w:val="20"/>
          <w:szCs w:val="12"/>
        </w:rPr>
        <w:t>The Book interface is developed the main idea of helping the librarian in adding books to the library, searching books, updating and deleting books in library. This contains several subclasses or interfaces such as</w:t>
      </w:r>
      <w:r w:rsidR="00C23025">
        <w:rPr>
          <w:sz w:val="20"/>
          <w:szCs w:val="12"/>
        </w:rPr>
        <w:t>:</w:t>
      </w:r>
    </w:p>
    <w:p w14:paraId="64265288" w14:textId="3738672D" w:rsidR="002D318A" w:rsidRDefault="002D318A" w:rsidP="002D318A"/>
    <w:p w14:paraId="09DB0750" w14:textId="77777777" w:rsidR="00C23025" w:rsidRPr="002D318A" w:rsidRDefault="00C23025" w:rsidP="002D318A"/>
    <w:p w14:paraId="17B7358B" w14:textId="2D70AEF9" w:rsidR="002D318A" w:rsidRDefault="002D318A" w:rsidP="002D318A">
      <w:pPr>
        <w:pStyle w:val="ListParagraph"/>
        <w:numPr>
          <w:ilvl w:val="0"/>
          <w:numId w:val="33"/>
        </w:numPr>
      </w:pPr>
      <w:r>
        <w:t>Add Book:</w:t>
      </w:r>
    </w:p>
    <w:p w14:paraId="56F55F35" w14:textId="3E7FEEA1" w:rsidR="002D318A" w:rsidRPr="002D318A" w:rsidRDefault="002D318A" w:rsidP="002D318A">
      <w:pPr>
        <w:pStyle w:val="ListParagraph"/>
        <w:ind w:left="1080"/>
      </w:pPr>
      <w:r>
        <w:rPr>
          <w:noProof/>
        </w:rPr>
        <w:lastRenderedPageBreak/>
        <w:drawing>
          <wp:inline distT="0" distB="0" distL="0" distR="0" wp14:anchorId="4F85A5CB" wp14:editId="5136CDB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89C5BB" w14:textId="77777777" w:rsidR="00C23025" w:rsidRDefault="00C23025" w:rsidP="00C23025">
      <w:pPr>
        <w:pStyle w:val="Heading2"/>
        <w:spacing w:line="360" w:lineRule="auto"/>
        <w:ind w:left="855"/>
      </w:pPr>
      <w:r>
        <w:t xml:space="preserve"> Explanations:</w:t>
      </w:r>
    </w:p>
    <w:p w14:paraId="272EF094" w14:textId="5FCE541A" w:rsidR="002D318A" w:rsidRDefault="00C23025" w:rsidP="002D318A">
      <w:r>
        <w:t>This interface is developed in helping the librarian to insert books into the system whereas those data will be inserted into the database.</w:t>
      </w:r>
    </w:p>
    <w:p w14:paraId="097D4CE1" w14:textId="26FB08A4" w:rsidR="00C23025" w:rsidRDefault="00C23025" w:rsidP="002D318A"/>
    <w:p w14:paraId="07873833" w14:textId="4C0F7D62" w:rsidR="00C23025" w:rsidRDefault="00C23025" w:rsidP="00C23025">
      <w:pPr>
        <w:pStyle w:val="ListParagraph"/>
        <w:numPr>
          <w:ilvl w:val="0"/>
          <w:numId w:val="33"/>
        </w:numPr>
      </w:pPr>
      <w:r>
        <w:t xml:space="preserve">Search Book: </w:t>
      </w:r>
    </w:p>
    <w:p w14:paraId="0949E5B5" w14:textId="72C434B9" w:rsidR="00C23025" w:rsidRDefault="00C23025" w:rsidP="00C23025">
      <w:r>
        <w:rPr>
          <w:noProof/>
        </w:rPr>
        <w:drawing>
          <wp:inline distT="0" distB="0" distL="0" distR="0" wp14:anchorId="32E9A522" wp14:editId="57159A10">
            <wp:extent cx="5934075" cy="305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8FE9539" w14:textId="1BE21A16" w:rsidR="00C23025" w:rsidRDefault="00C23025" w:rsidP="00C23025">
      <w:pPr>
        <w:pStyle w:val="ListParagraph"/>
        <w:ind w:left="1080"/>
      </w:pPr>
      <w:r>
        <w:lastRenderedPageBreak/>
        <w:t xml:space="preserve">The interface helps to search particular books by author name and book name whereas the librarian can easily sort it out and hand it over to the student by saying in which self in which quantity they </w:t>
      </w:r>
      <w:proofErr w:type="gramStart"/>
      <w:r>
        <w:t>have .</w:t>
      </w:r>
      <w:proofErr w:type="gramEnd"/>
    </w:p>
    <w:p w14:paraId="74D2C250" w14:textId="6C278009" w:rsidR="00C23025" w:rsidRDefault="00C23025" w:rsidP="00C23025">
      <w:pPr>
        <w:pStyle w:val="ListParagraph"/>
        <w:ind w:left="1080"/>
      </w:pPr>
    </w:p>
    <w:p w14:paraId="4267C996" w14:textId="22AD641F" w:rsidR="00C23025" w:rsidRDefault="00C23025" w:rsidP="00C23025">
      <w:pPr>
        <w:pStyle w:val="ListParagraph"/>
        <w:ind w:left="1080"/>
      </w:pPr>
    </w:p>
    <w:p w14:paraId="70E6D0ED" w14:textId="14DF0885" w:rsidR="00C23025" w:rsidRDefault="00C23025" w:rsidP="00C23025">
      <w:pPr>
        <w:pStyle w:val="ListParagraph"/>
        <w:numPr>
          <w:ilvl w:val="0"/>
          <w:numId w:val="33"/>
        </w:numPr>
      </w:pPr>
      <w:r>
        <w:t xml:space="preserve">Update | Delete Interface </w:t>
      </w:r>
    </w:p>
    <w:p w14:paraId="4B56890B" w14:textId="144AF8EA" w:rsidR="00C23025" w:rsidRDefault="00C23025" w:rsidP="00C23025">
      <w:r>
        <w:rPr>
          <w:noProof/>
        </w:rPr>
        <w:drawing>
          <wp:inline distT="0" distB="0" distL="0" distR="0" wp14:anchorId="331EB9DB" wp14:editId="4DBADA06">
            <wp:extent cx="59340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1B3BEF98" w14:textId="799FBB06" w:rsidR="00C23025" w:rsidRDefault="00C23025" w:rsidP="00C23025"/>
    <w:p w14:paraId="7FD6C917" w14:textId="0DAE8D31" w:rsidR="00C23025" w:rsidRDefault="00E777BD" w:rsidP="00C23025">
      <w:r>
        <w:t>Explanations:</w:t>
      </w:r>
    </w:p>
    <w:p w14:paraId="7C6B3A62" w14:textId="06DE47A2" w:rsidR="00E777BD" w:rsidRDefault="00E777BD" w:rsidP="00C23025">
      <w:r>
        <w:t xml:space="preserve">The interface is developed to allow the librarian to </w:t>
      </w:r>
      <w:proofErr w:type="gramStart"/>
      <w:r>
        <w:t>edit ,</w:t>
      </w:r>
      <w:proofErr w:type="gramEnd"/>
      <w:r>
        <w:t xml:space="preserve"> update the books and allow the librarian to delete the books from the library if the books isn’t available .</w:t>
      </w:r>
    </w:p>
    <w:p w14:paraId="015A454F" w14:textId="53ADAF8F" w:rsidR="00E777BD" w:rsidRDefault="00E777BD" w:rsidP="00C23025"/>
    <w:p w14:paraId="4934D432" w14:textId="0ABD5470" w:rsidR="00E777BD" w:rsidRDefault="00E777BD" w:rsidP="00C23025"/>
    <w:p w14:paraId="1C5D1119" w14:textId="3965BFB4" w:rsidR="00E777BD" w:rsidRDefault="00E777BD" w:rsidP="00C23025"/>
    <w:p w14:paraId="0F782B25" w14:textId="101BDA40" w:rsidR="00E777BD" w:rsidRDefault="00E777BD" w:rsidP="00C23025"/>
    <w:p w14:paraId="17907862" w14:textId="1C6704BF" w:rsidR="00E777BD" w:rsidRDefault="00E777BD" w:rsidP="00C23025"/>
    <w:p w14:paraId="372DCF41" w14:textId="7374CF78" w:rsidR="00E777BD" w:rsidRDefault="00E777BD" w:rsidP="00C23025"/>
    <w:p w14:paraId="63482D25" w14:textId="62F8DCB3" w:rsidR="00E777BD" w:rsidRDefault="00E777BD" w:rsidP="00C23025"/>
    <w:p w14:paraId="0037AD53" w14:textId="73010B03" w:rsidR="00E777BD" w:rsidRDefault="00E777BD" w:rsidP="00C23025"/>
    <w:p w14:paraId="0A106556" w14:textId="320C3DAE" w:rsidR="00E777BD" w:rsidRDefault="00E777BD" w:rsidP="00C23025"/>
    <w:p w14:paraId="1AA700D9" w14:textId="13D846FF" w:rsidR="00E777BD" w:rsidRDefault="00E777BD" w:rsidP="00C23025"/>
    <w:p w14:paraId="6B286705" w14:textId="0805287A" w:rsidR="00E777BD" w:rsidRDefault="00E777BD" w:rsidP="00C23025"/>
    <w:p w14:paraId="48EE74F6" w14:textId="7F09D462" w:rsidR="00E777BD" w:rsidRDefault="00E777BD" w:rsidP="00C23025"/>
    <w:p w14:paraId="28CBEA44" w14:textId="174F2577" w:rsidR="00E777BD" w:rsidRPr="00E777BD" w:rsidRDefault="00E777BD" w:rsidP="00E777BD">
      <w:pPr>
        <w:pStyle w:val="Heading2"/>
        <w:numPr>
          <w:ilvl w:val="0"/>
          <w:numId w:val="22"/>
        </w:numPr>
        <w:spacing w:line="360" w:lineRule="auto"/>
      </w:pPr>
      <w:r>
        <w:t>Issue Book Interface:</w:t>
      </w:r>
    </w:p>
    <w:p w14:paraId="48C003D8" w14:textId="4C8AB57F" w:rsidR="00E777BD" w:rsidRPr="002D318A" w:rsidRDefault="00E777BD" w:rsidP="00C23025"/>
    <w:sectPr w:rsidR="00E777BD" w:rsidRPr="002D318A">
      <w:footerReference w:type="default" r:id="rId22"/>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6A49C" w14:textId="77777777" w:rsidR="00CA1E54" w:rsidRDefault="00CA1E54">
      <w:pPr>
        <w:spacing w:after="0" w:line="240" w:lineRule="auto"/>
      </w:pPr>
      <w:r>
        <w:separator/>
      </w:r>
    </w:p>
  </w:endnote>
  <w:endnote w:type="continuationSeparator" w:id="0">
    <w:p w14:paraId="04EE72B5" w14:textId="77777777" w:rsidR="00CA1E54" w:rsidRDefault="00CA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BE75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77FCB9D5" wp14:editId="35721C3D">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7FCB9D5"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FF6B903"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4E45C" w14:textId="77777777" w:rsidR="00CA1E54" w:rsidRDefault="00CA1E54">
      <w:pPr>
        <w:spacing w:after="0" w:line="240" w:lineRule="auto"/>
      </w:pPr>
      <w:r>
        <w:separator/>
      </w:r>
    </w:p>
  </w:footnote>
  <w:footnote w:type="continuationSeparator" w:id="0">
    <w:p w14:paraId="7D19D7BA" w14:textId="77777777" w:rsidR="00CA1E54" w:rsidRDefault="00CA1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315AC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6" w15:restartNumberingAfterBreak="0">
    <w:nsid w:val="02291129"/>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7" w15:restartNumberingAfterBreak="0">
    <w:nsid w:val="061327D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8" w15:restartNumberingAfterBreak="0">
    <w:nsid w:val="0ECE1EBF"/>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9" w15:restartNumberingAfterBreak="0">
    <w:nsid w:val="12725B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0A04B6"/>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1" w15:restartNumberingAfterBreak="0">
    <w:nsid w:val="23FF28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C3C3D6E"/>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3" w15:restartNumberingAfterBreak="0">
    <w:nsid w:val="30590B44"/>
    <w:multiLevelType w:val="multilevel"/>
    <w:tmpl w:val="AAE4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C426B"/>
    <w:multiLevelType w:val="hybridMultilevel"/>
    <w:tmpl w:val="27E03BF0"/>
    <w:lvl w:ilvl="0" w:tplc="203C16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E71DF5"/>
    <w:multiLevelType w:val="hybridMultilevel"/>
    <w:tmpl w:val="C9AA3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2D0F03"/>
    <w:multiLevelType w:val="hybridMultilevel"/>
    <w:tmpl w:val="599E8CDC"/>
    <w:lvl w:ilvl="0" w:tplc="AC4211D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942C85"/>
    <w:multiLevelType w:val="hybridMultilevel"/>
    <w:tmpl w:val="2A0C92B2"/>
    <w:lvl w:ilvl="0" w:tplc="EF9CB7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687909"/>
    <w:multiLevelType w:val="hybridMultilevel"/>
    <w:tmpl w:val="0B368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C5422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0" w15:restartNumberingAfterBreak="0">
    <w:nsid w:val="57581F2D"/>
    <w:multiLevelType w:val="hybridMultilevel"/>
    <w:tmpl w:val="7174CE22"/>
    <w:lvl w:ilvl="0" w:tplc="DA2098A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8823C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2" w15:restartNumberingAfterBreak="0">
    <w:nsid w:val="65984281"/>
    <w:multiLevelType w:val="hybridMultilevel"/>
    <w:tmpl w:val="CAB89042"/>
    <w:lvl w:ilvl="0" w:tplc="347CFB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E91492"/>
    <w:multiLevelType w:val="hybridMultilevel"/>
    <w:tmpl w:val="B99E5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23"/>
  </w:num>
  <w:num w:numId="19">
    <w:abstractNumId w:val="15"/>
  </w:num>
  <w:num w:numId="20">
    <w:abstractNumId w:val="14"/>
  </w:num>
  <w:num w:numId="21">
    <w:abstractNumId w:val="17"/>
  </w:num>
  <w:num w:numId="22">
    <w:abstractNumId w:val="10"/>
  </w:num>
  <w:num w:numId="23">
    <w:abstractNumId w:val="16"/>
  </w:num>
  <w:num w:numId="24">
    <w:abstractNumId w:val="20"/>
  </w:num>
  <w:num w:numId="25">
    <w:abstractNumId w:val="7"/>
  </w:num>
  <w:num w:numId="26">
    <w:abstractNumId w:val="9"/>
  </w:num>
  <w:num w:numId="27">
    <w:abstractNumId w:val="11"/>
  </w:num>
  <w:num w:numId="28">
    <w:abstractNumId w:val="12"/>
  </w:num>
  <w:num w:numId="29">
    <w:abstractNumId w:val="6"/>
  </w:num>
  <w:num w:numId="30">
    <w:abstractNumId w:val="19"/>
  </w:num>
  <w:num w:numId="31">
    <w:abstractNumId w:val="21"/>
  </w:num>
  <w:num w:numId="32">
    <w:abstractNumId w:val="8"/>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6C"/>
    <w:rsid w:val="00074E8B"/>
    <w:rsid w:val="000F1DCE"/>
    <w:rsid w:val="0016270C"/>
    <w:rsid w:val="00177E74"/>
    <w:rsid w:val="00203C63"/>
    <w:rsid w:val="002D318A"/>
    <w:rsid w:val="0033156F"/>
    <w:rsid w:val="003B3056"/>
    <w:rsid w:val="003D2F00"/>
    <w:rsid w:val="004154B5"/>
    <w:rsid w:val="004E4D8D"/>
    <w:rsid w:val="0051615D"/>
    <w:rsid w:val="00524BAA"/>
    <w:rsid w:val="005C5BDA"/>
    <w:rsid w:val="005E56BB"/>
    <w:rsid w:val="00616989"/>
    <w:rsid w:val="0068256C"/>
    <w:rsid w:val="007B1BAB"/>
    <w:rsid w:val="007B346A"/>
    <w:rsid w:val="00911B23"/>
    <w:rsid w:val="00942CE0"/>
    <w:rsid w:val="00962160"/>
    <w:rsid w:val="00A362E1"/>
    <w:rsid w:val="00AA1F13"/>
    <w:rsid w:val="00AC1EE3"/>
    <w:rsid w:val="00B70300"/>
    <w:rsid w:val="00B93FDF"/>
    <w:rsid w:val="00BB0743"/>
    <w:rsid w:val="00BC5723"/>
    <w:rsid w:val="00C23025"/>
    <w:rsid w:val="00C34D86"/>
    <w:rsid w:val="00C618C4"/>
    <w:rsid w:val="00C77D65"/>
    <w:rsid w:val="00C80AFE"/>
    <w:rsid w:val="00CA1E54"/>
    <w:rsid w:val="00CB4A4D"/>
    <w:rsid w:val="00D73345"/>
    <w:rsid w:val="00D81FBB"/>
    <w:rsid w:val="00DA7C93"/>
    <w:rsid w:val="00DE4746"/>
    <w:rsid w:val="00DE6F3F"/>
    <w:rsid w:val="00E0736E"/>
    <w:rsid w:val="00E707C0"/>
    <w:rsid w:val="00E777BD"/>
    <w:rsid w:val="00EF0E81"/>
    <w:rsid w:val="00F07B0B"/>
    <w:rsid w:val="00F07EB5"/>
    <w:rsid w:val="00F35CD4"/>
    <w:rsid w:val="00F77929"/>
    <w:rsid w:val="00F87FDC"/>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292A87F7"/>
  <w15:docId w15:val="{AF547519-39C0-4CB5-AF64-1E39E54D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11B23"/>
    <w:pPr>
      <w:ind w:left="720"/>
      <w:contextualSpacing/>
    </w:pPr>
  </w:style>
  <w:style w:type="paragraph" w:styleId="NormalWeb">
    <w:name w:val="Normal (Web)"/>
    <w:basedOn w:val="Normal"/>
    <w:uiPriority w:val="99"/>
    <w:semiHidden/>
    <w:unhideWhenUsed/>
    <w:rsid w:val="00DE4746"/>
    <w:pPr>
      <w:spacing w:before="100" w:beforeAutospacing="1" w:after="100" w:afterAutospacing="1" w:line="240" w:lineRule="auto"/>
    </w:pPr>
    <w:rPr>
      <w:rFonts w:ascii="Times New Roman" w:eastAsia="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3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AppData\Local\Packages\Microsoft.Office.Desktop_8wekyb3d8bbwe\LocalCache\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A1854FE866D74F8EEB1E11EEC8F1C9" ma:contentTypeVersion="12" ma:contentTypeDescription="Create a new document." ma:contentTypeScope="" ma:versionID="d8cc7af59da9e238245ece08b2eade23">
  <xsd:schema xmlns:xsd="http://www.w3.org/2001/XMLSchema" xmlns:xs="http://www.w3.org/2001/XMLSchema" xmlns:p="http://schemas.microsoft.com/office/2006/metadata/properties" xmlns:ns3="4492025a-3c6d-4369-ae46-502158ea559c" xmlns:ns4="339d43fb-ad9c-4045-97e9-5cf63a27312f" targetNamespace="http://schemas.microsoft.com/office/2006/metadata/properties" ma:root="true" ma:fieldsID="4c411169349b490ec5398073a2ae3378" ns3:_="" ns4:_="">
    <xsd:import namespace="4492025a-3c6d-4369-ae46-502158ea559c"/>
    <xsd:import namespace="339d43fb-ad9c-4045-97e9-5cf63a2731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2025a-3c6d-4369-ae46-502158ea5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9d43fb-ad9c-4045-97e9-5cf63a2731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33398-B4B0-4DA4-8071-76A7DF06569C}">
  <ds:schemaRefs>
    <ds:schemaRef ds:uri="http://schemas.microsoft.com/office/2006/documentManagement/types"/>
    <ds:schemaRef ds:uri="339d43fb-ad9c-4045-97e9-5cf63a27312f"/>
    <ds:schemaRef ds:uri="http://purl.org/dc/elements/1.1/"/>
    <ds:schemaRef ds:uri="http://schemas.openxmlformats.org/package/2006/metadata/core-properties"/>
    <ds:schemaRef ds:uri="http://purl.org/dc/terms/"/>
    <ds:schemaRef ds:uri="http://schemas.microsoft.com/office/infopath/2007/PartnerControls"/>
    <ds:schemaRef ds:uri="4492025a-3c6d-4369-ae46-502158ea559c"/>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EAB3DE4D-B049-43C5-AFE2-5FC6FCB4E2A6}">
  <ds:schemaRefs>
    <ds:schemaRef ds:uri="http://schemas.microsoft.com/sharepoint/v3/contenttype/forms"/>
  </ds:schemaRefs>
</ds:datastoreItem>
</file>

<file path=customXml/itemProps3.xml><?xml version="1.0" encoding="utf-8"?>
<ds:datastoreItem xmlns:ds="http://schemas.openxmlformats.org/officeDocument/2006/customXml" ds:itemID="{A619A26D-00F4-410C-9F8F-C7CBAB3BF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2025a-3c6d-4369-ae46-502158ea559c"/>
    <ds:schemaRef ds:uri="339d43fb-ad9c-4045-97e9-5cf63a273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TotalTime>
  <Pages>15</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rayan anjalo</dc:creator>
  <cp:keywords/>
  <dc:description/>
  <cp:lastModifiedBy>Mr.BRA Fernando</cp:lastModifiedBy>
  <cp:revision>2</cp:revision>
  <dcterms:created xsi:type="dcterms:W3CDTF">2020-08-20T06:48:00Z</dcterms:created>
  <dcterms:modified xsi:type="dcterms:W3CDTF">2020-08-20T06:48:00Z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0x010100E5A1854FE866D74F8EEB1E11EEC8F1C9</vt:lpwstr>
  </property>
</Properties>
</file>